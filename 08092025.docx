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6B89EC76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7E5F510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48434E7" wp14:editId="2D548976">
                      <wp:extent cx="2096135" cy="2209800"/>
                      <wp:effectExtent l="0" t="0" r="0" b="0"/>
                      <wp:docPr id="3" name="Elips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6135" cy="22098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A5F13F" w14:textId="391175E2" w:rsidR="00DC3F0A" w:rsidRPr="00CA16E3" w:rsidRDefault="00DC3F0A" w:rsidP="00385878">
                                  <w:pPr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48434E7" id="Elipse 3" o:spid="_x0000_s1026" style="width:165.05pt;height:17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6CA5F13F" w14:textId="391175E2" w:rsidR="00DC3F0A" w:rsidRPr="00CA16E3" w:rsidRDefault="00DC3F0A" w:rsidP="00385878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BF73CE8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6E85ECF" w14:textId="3D2FC605" w:rsidR="003D1B71" w:rsidRPr="00665F95" w:rsidRDefault="0084186C" w:rsidP="00310F17">
            <w:pPr>
              <w:pStyle w:val="Ttulo"/>
            </w:pPr>
            <w:r>
              <w:t xml:space="preserve">Carlos Daniel </w:t>
            </w:r>
            <w:r w:rsidR="003D1B71" w:rsidRPr="00665F95">
              <w:rPr>
                <w:lang w:bidi="es-ES"/>
              </w:rPr>
              <w:br/>
            </w:r>
            <w:r>
              <w:t xml:space="preserve">Ramírez Rosas </w:t>
            </w:r>
          </w:p>
        </w:tc>
      </w:tr>
      <w:tr w:rsidR="003D1B71" w:rsidRPr="00CA16E3" w14:paraId="3A1BF8F1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5414CBA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52937BD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b w:val="0"/>
                <w:bCs w:val="0"/>
              </w:rPr>
              <w:id w:val="1196195576"/>
              <w:placeholder>
                <w:docPart w:val="F3089D3193DA4BE190C1A9C4BE829CC8"/>
              </w:placeholder>
              <w:temporary/>
              <w15:appearance w15:val="hidden"/>
            </w:sdtPr>
            <w:sdtEndPr/>
            <w:sdtContent>
              <w:p w14:paraId="294C2208" w14:textId="77777777" w:rsidR="003D1B71" w:rsidRPr="00385878" w:rsidRDefault="003D1B71" w:rsidP="00F20161">
                <w:pPr>
                  <w:pStyle w:val="Ttulo2"/>
                  <w:rPr>
                    <w:b w:val="0"/>
                    <w:bCs w:val="0"/>
                  </w:rPr>
                </w:pPr>
                <w:r w:rsidRPr="00385878">
                  <w:rPr>
                    <w:b w:val="0"/>
                    <w:bCs w:val="0"/>
                  </w:rPr>
                  <w:t>Experiencia</w:t>
                </w:r>
              </w:p>
            </w:sdtContent>
          </w:sdt>
          <w:p w14:paraId="68C2549C" w14:textId="3057943A" w:rsidR="003D1B71" w:rsidRPr="00385878" w:rsidRDefault="0084186C" w:rsidP="00665F95">
            <w:pPr>
              <w:pStyle w:val="Fechas"/>
              <w:spacing w:line="216" w:lineRule="auto"/>
              <w:rPr>
                <w:b w:val="0"/>
              </w:rPr>
            </w:pPr>
            <w:r w:rsidRPr="00385878">
              <w:rPr>
                <w:b w:val="0"/>
              </w:rPr>
              <w:t xml:space="preserve">Junio </w:t>
            </w:r>
            <w:r w:rsidR="00385878" w:rsidRPr="00385878">
              <w:rPr>
                <w:b w:val="0"/>
              </w:rPr>
              <w:t>2025</w:t>
            </w:r>
            <w:r w:rsidR="003D1B71" w:rsidRPr="00385878">
              <w:rPr>
                <w:rFonts w:eastAsia="Calibri"/>
                <w:b w:val="0"/>
                <w:lang w:bidi="es-ES"/>
              </w:rPr>
              <w:t>-</w:t>
            </w:r>
            <w:r w:rsidR="00385878" w:rsidRPr="00385878">
              <w:rPr>
                <w:b w:val="0"/>
              </w:rPr>
              <w:t xml:space="preserve"> agosto 2025</w:t>
            </w:r>
          </w:p>
          <w:p w14:paraId="0234DE5C" w14:textId="1D90743F" w:rsidR="003D1B71" w:rsidRPr="00385878" w:rsidRDefault="00385878" w:rsidP="00665F95">
            <w:pPr>
              <w:pStyle w:val="Experiencia"/>
              <w:spacing w:line="216" w:lineRule="auto"/>
            </w:pPr>
            <w:r w:rsidRPr="00385878">
              <w:t xml:space="preserve">Ayudante </w:t>
            </w:r>
            <w:r w:rsidRPr="00385878">
              <w:rPr>
                <w:rStyle w:val="Textoennegrita"/>
                <w:rFonts w:eastAsia="Calibri"/>
                <w:b w:val="0"/>
                <w:bCs w:val="0"/>
                <w:lang w:bidi="es-ES"/>
              </w:rPr>
              <w:t>•</w:t>
            </w:r>
            <w:r w:rsidR="003D1B71" w:rsidRPr="00385878">
              <w:rPr>
                <w:rStyle w:val="Textoennegrita"/>
                <w:rFonts w:eastAsia="Calibri"/>
                <w:b w:val="0"/>
                <w:bCs w:val="0"/>
                <w:lang w:bidi="es-ES"/>
              </w:rPr>
              <w:t xml:space="preserve"> </w:t>
            </w:r>
            <w:r w:rsidRPr="00385878">
              <w:t xml:space="preserve">Fiscal </w:t>
            </w:r>
            <w:r w:rsidRPr="00385878">
              <w:rPr>
                <w:rStyle w:val="Textoennegrita"/>
                <w:rFonts w:eastAsia="Calibri"/>
                <w:b w:val="0"/>
                <w:bCs w:val="0"/>
                <w:lang w:bidi="es-ES"/>
              </w:rPr>
              <w:t>•</w:t>
            </w:r>
            <w:r w:rsidR="003D1B71" w:rsidRPr="00385878">
              <w:rPr>
                <w:rStyle w:val="Textoennegrita"/>
                <w:rFonts w:eastAsia="Calibri"/>
                <w:b w:val="0"/>
                <w:bCs w:val="0"/>
                <w:lang w:bidi="es-ES"/>
              </w:rPr>
              <w:t xml:space="preserve"> </w:t>
            </w:r>
            <w:r w:rsidRPr="00385878">
              <w:t>IMSS</w:t>
            </w:r>
          </w:p>
          <w:p w14:paraId="545897F4" w14:textId="5243BC06" w:rsidR="003D1B71" w:rsidRPr="00385878" w:rsidRDefault="00385878" w:rsidP="00665F95">
            <w:pPr>
              <w:spacing w:line="216" w:lineRule="auto"/>
            </w:pPr>
            <w:r w:rsidRPr="00385878">
              <w:t xml:space="preserve">Ayuda en la revisión de facturas, realización, captura de datos, revisión de los documentos. </w:t>
            </w:r>
          </w:p>
          <w:sdt>
            <w:sdtPr>
              <w:rPr>
                <w:b w:val="0"/>
                <w:bCs w:val="0"/>
              </w:rPr>
              <w:id w:val="-1554227259"/>
              <w:placeholder>
                <w:docPart w:val="E90E7575C9614AF2AEA4CD2176B78BD0"/>
              </w:placeholder>
              <w:temporary/>
              <w:showingPlcHdr/>
              <w15:appearance w15:val="hidden"/>
            </w:sdtPr>
            <w:sdtEndPr/>
            <w:sdtContent>
              <w:p w14:paraId="65CA42EE" w14:textId="77777777" w:rsidR="003D1B71" w:rsidRPr="00385878" w:rsidRDefault="003D1B71" w:rsidP="00F20161">
                <w:pPr>
                  <w:pStyle w:val="Ttulo2"/>
                  <w:rPr>
                    <w:b w:val="0"/>
                    <w:bCs w:val="0"/>
                  </w:rPr>
                </w:pPr>
                <w:r w:rsidRPr="00385878">
                  <w:rPr>
                    <w:b w:val="0"/>
                    <w:bCs w:val="0"/>
                  </w:rPr>
                  <w:t>Formación</w:t>
                </w:r>
              </w:p>
            </w:sdtContent>
          </w:sdt>
          <w:p w14:paraId="1B7695C1" w14:textId="7288F59E" w:rsidR="003D1B71" w:rsidRPr="00385878" w:rsidRDefault="0084186C" w:rsidP="00665F95">
            <w:pPr>
              <w:pStyle w:val="Nombredelaescuela"/>
              <w:spacing w:line="216" w:lineRule="auto"/>
              <w:rPr>
                <w:b w:val="0"/>
              </w:rPr>
            </w:pPr>
            <w:r w:rsidRPr="00385878">
              <w:rPr>
                <w:b w:val="0"/>
              </w:rPr>
              <w:t>CECyT 12 “José María Morelos”</w:t>
            </w:r>
            <w:r w:rsidR="003D1B71" w:rsidRPr="00385878">
              <w:rPr>
                <w:b w:val="0"/>
                <w:lang w:bidi="es-ES"/>
              </w:rPr>
              <w:t xml:space="preserve">, </w:t>
            </w:r>
            <w:r w:rsidRPr="00385878">
              <w:rPr>
                <w:b w:val="0"/>
              </w:rPr>
              <w:t xml:space="preserve">Ciudad de México </w:t>
            </w:r>
          </w:p>
          <w:p w14:paraId="2F5BD92B" w14:textId="6C78D4CF" w:rsidR="003D1B71" w:rsidRPr="00385878" w:rsidRDefault="0084186C" w:rsidP="00665F95">
            <w:pPr>
              <w:pStyle w:val="Listaconvietas"/>
              <w:spacing w:line="216" w:lineRule="auto"/>
            </w:pPr>
            <w:r w:rsidRPr="00385878">
              <w:t>Promedio general de 9.56, 3 veces reconocimiento por aprovechamiento académico con promedios de 9.80, 9.76, 9.66, certificado en Técnico en Contaduría.</w:t>
            </w:r>
          </w:p>
          <w:sdt>
            <w:sdtPr>
              <w:rPr>
                <w:b w:val="0"/>
                <w:bCs w:val="0"/>
              </w:rPr>
              <w:id w:val="-1730222568"/>
              <w:placeholder>
                <w:docPart w:val="3FD36C35DCA848DC9BEF4E209B729F55"/>
              </w:placeholder>
              <w:temporary/>
              <w:showingPlcHdr/>
              <w15:appearance w15:val="hidden"/>
            </w:sdtPr>
            <w:sdtEndPr/>
            <w:sdtContent>
              <w:p w14:paraId="71A7081B" w14:textId="77777777" w:rsidR="003D1B71" w:rsidRPr="00385878" w:rsidRDefault="003D1B71" w:rsidP="00F20161">
                <w:pPr>
                  <w:pStyle w:val="Ttulo2"/>
                  <w:rPr>
                    <w:b w:val="0"/>
                    <w:bCs w:val="0"/>
                  </w:rPr>
                </w:pPr>
                <w:r w:rsidRPr="00385878">
                  <w:rPr>
                    <w:b w:val="0"/>
                    <w:bCs w:val="0"/>
                  </w:rPr>
                  <w:t>Comunicación</w:t>
                </w:r>
              </w:p>
            </w:sdtContent>
          </w:sdt>
          <w:p w14:paraId="2FEEEA92" w14:textId="5B7B6BEC" w:rsidR="003D1B71" w:rsidRDefault="00894920" w:rsidP="00894920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Facilidad para comunicarme con otras personas. </w:t>
            </w:r>
          </w:p>
          <w:p w14:paraId="56DED5A0" w14:textId="6E7D643D" w:rsidR="00894920" w:rsidRDefault="00894920" w:rsidP="00894920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Excelente manera de trabajar en equipo. </w:t>
            </w:r>
          </w:p>
          <w:p w14:paraId="769C7280" w14:textId="63221023" w:rsidR="00894920" w:rsidRDefault="00894920" w:rsidP="00894920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Fácil adaptación a las situaciones de compañeros de trabajo y jefes. </w:t>
            </w:r>
          </w:p>
          <w:p w14:paraId="2CD1E841" w14:textId="375FBA5D" w:rsidR="00894920" w:rsidRPr="00385878" w:rsidRDefault="00894920" w:rsidP="00894920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Comunicación asertiva. </w:t>
            </w:r>
          </w:p>
          <w:sdt>
            <w:sdtPr>
              <w:rPr>
                <w:b w:val="0"/>
                <w:bCs w:val="0"/>
              </w:rPr>
              <w:id w:val="-278101685"/>
              <w:placeholder>
                <w:docPart w:val="8B73D98F9D154E36A9760D0B715FFAFA"/>
              </w:placeholder>
              <w:temporary/>
              <w:showingPlcHdr/>
              <w15:appearance w15:val="hidden"/>
            </w:sdtPr>
            <w:sdtEndPr/>
            <w:sdtContent>
              <w:p w14:paraId="7BA9B921" w14:textId="77777777" w:rsidR="003D1B71" w:rsidRPr="00385878" w:rsidRDefault="003D1B71" w:rsidP="00F20161">
                <w:pPr>
                  <w:pStyle w:val="Ttulo2"/>
                  <w:rPr>
                    <w:b w:val="0"/>
                    <w:bCs w:val="0"/>
                  </w:rPr>
                </w:pPr>
                <w:r w:rsidRPr="00385878">
                  <w:rPr>
                    <w:b w:val="0"/>
                    <w:bCs w:val="0"/>
                  </w:rPr>
                  <w:t>Liderazgo</w:t>
                </w:r>
              </w:p>
            </w:sdtContent>
          </w:sdt>
          <w:p w14:paraId="39301BE1" w14:textId="5700757F" w:rsidR="003D1B71" w:rsidRDefault="00894920" w:rsidP="00894920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 xml:space="preserve">Toma de decisiones rápidas y eficientes </w:t>
            </w:r>
          </w:p>
          <w:p w14:paraId="47A85BC8" w14:textId="339D5F59" w:rsidR="00894920" w:rsidRDefault="00894920" w:rsidP="00894920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 xml:space="preserve">Apoyo y motivación al equipo de trabajo. </w:t>
            </w:r>
          </w:p>
          <w:p w14:paraId="5A54E86E" w14:textId="6B68EEC8" w:rsidR="00894920" w:rsidRDefault="00894920" w:rsidP="00894920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>Siempre busco solucionar conflictos de la mejor manera.</w:t>
            </w:r>
          </w:p>
          <w:p w14:paraId="33D3A4C5" w14:textId="28E82F00" w:rsidR="00894920" w:rsidRDefault="00894920" w:rsidP="00894920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>Siempre busco lograr los objetivos a cumplir dentro y fuera de la empresa.</w:t>
            </w:r>
          </w:p>
          <w:p w14:paraId="6E5FECE9" w14:textId="265E7374" w:rsidR="00894920" w:rsidRPr="00385878" w:rsidRDefault="00894920" w:rsidP="00894920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 xml:space="preserve">Planificación de las actividades a realizar para tener un orden de cómo hacer las cosas. </w:t>
            </w:r>
          </w:p>
          <w:sdt>
            <w:sdtPr>
              <w:rPr>
                <w:b w:val="0"/>
                <w:bCs w:val="0"/>
              </w:rPr>
              <w:id w:val="1374043770"/>
              <w:placeholder>
                <w:docPart w:val="6F030CD1578744C0B785A706AD26EA0F"/>
              </w:placeholder>
              <w:temporary/>
              <w:showingPlcHdr/>
              <w15:appearance w15:val="hidden"/>
            </w:sdtPr>
            <w:sdtEndPr/>
            <w:sdtContent>
              <w:p w14:paraId="05AA4801" w14:textId="77777777" w:rsidR="003D1B71" w:rsidRPr="00385878" w:rsidRDefault="003D1B71" w:rsidP="00F20161">
                <w:pPr>
                  <w:pStyle w:val="Ttulo2"/>
                  <w:rPr>
                    <w:b w:val="0"/>
                    <w:bCs w:val="0"/>
                  </w:rPr>
                </w:pPr>
                <w:r w:rsidRPr="00385878">
                  <w:rPr>
                    <w:b w:val="0"/>
                    <w:bCs w:val="0"/>
                  </w:rPr>
                  <w:t>Referencias</w:t>
                </w:r>
              </w:p>
            </w:sdtContent>
          </w:sdt>
          <w:p w14:paraId="41934BC0" w14:textId="77777777" w:rsidR="003D1B71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5A8EB6B9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42224756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7BC088CB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3420CF5E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0A224010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7A88F9CD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709909DB" w14:textId="3474AFAD" w:rsidR="0054676B" w:rsidRPr="00385878" w:rsidRDefault="00451E84" w:rsidP="00665F95">
            <w:pPr>
              <w:spacing w:line="21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</w:t>
            </w:r>
          </w:p>
        </w:tc>
      </w:tr>
      <w:tr w:rsidR="003D1B71" w:rsidRPr="00CA16E3" w14:paraId="3D430E23" w14:textId="77777777" w:rsidTr="003D1B71">
        <w:trPr>
          <w:trHeight w:val="1164"/>
        </w:trPr>
        <w:tc>
          <w:tcPr>
            <w:tcW w:w="720" w:type="dxa"/>
          </w:tcPr>
          <w:p w14:paraId="5E29FC0F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BB7A25F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1EDCBE9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588D43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0DF8C507" w14:textId="77777777" w:rsidTr="003D1B71">
        <w:trPr>
          <w:trHeight w:val="543"/>
        </w:trPr>
        <w:tc>
          <w:tcPr>
            <w:tcW w:w="720" w:type="dxa"/>
          </w:tcPr>
          <w:p w14:paraId="508236B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E7A212A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543A12F" wp14:editId="3E8B911E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1CC5BC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E570673" w14:textId="77777777" w:rsidR="003D1B71" w:rsidRPr="00CA16E3" w:rsidRDefault="00F036CD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645700282"/>
                <w:placeholder>
                  <w:docPart w:val="7ABD997C40E64DD7AEAD28287D25D33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dirección]</w:t>
                </w:r>
              </w:sdtContent>
            </w:sdt>
          </w:p>
          <w:p w14:paraId="0B9F3A7B" w14:textId="4B20B7A3" w:rsidR="003D1B71" w:rsidRPr="00CA16E3" w:rsidRDefault="0084186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Estado México, 56344</w:t>
            </w:r>
          </w:p>
        </w:tc>
        <w:tc>
          <w:tcPr>
            <w:tcW w:w="423" w:type="dxa"/>
            <w:vMerge/>
          </w:tcPr>
          <w:p w14:paraId="769325D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61FD34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E505A5C" w14:textId="77777777" w:rsidTr="003D1B71">
        <w:trPr>
          <w:trHeight w:val="183"/>
        </w:trPr>
        <w:tc>
          <w:tcPr>
            <w:tcW w:w="720" w:type="dxa"/>
          </w:tcPr>
          <w:p w14:paraId="1BAB518C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6641D96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9CFC00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206EA1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E420399" w14:textId="77777777" w:rsidTr="003D1B71">
        <w:trPr>
          <w:trHeight w:val="624"/>
        </w:trPr>
        <w:tc>
          <w:tcPr>
            <w:tcW w:w="720" w:type="dxa"/>
          </w:tcPr>
          <w:p w14:paraId="1BA776F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28C42E5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B4B0E48" wp14:editId="596FA696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6C18D1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9EEF826" w14:textId="646581EF" w:rsidR="003D1B71" w:rsidRPr="00CA16E3" w:rsidRDefault="0084186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5537141741</w:t>
            </w:r>
          </w:p>
        </w:tc>
        <w:tc>
          <w:tcPr>
            <w:tcW w:w="423" w:type="dxa"/>
            <w:vMerge/>
          </w:tcPr>
          <w:p w14:paraId="3FB2A30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325DAA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4FF6CD9" w14:textId="77777777" w:rsidTr="003D1B71">
        <w:trPr>
          <w:trHeight w:val="183"/>
        </w:trPr>
        <w:tc>
          <w:tcPr>
            <w:tcW w:w="720" w:type="dxa"/>
          </w:tcPr>
          <w:p w14:paraId="6590D0A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FA0BEB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4C0CFC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3F04E7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8C006B0" w14:textId="77777777" w:rsidTr="003D1B71">
        <w:trPr>
          <w:trHeight w:val="633"/>
        </w:trPr>
        <w:tc>
          <w:tcPr>
            <w:tcW w:w="720" w:type="dxa"/>
          </w:tcPr>
          <w:p w14:paraId="45FF821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2EB492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B56BECE" wp14:editId="39E2B768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57AD66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8D24DC8" w14:textId="61B06390" w:rsidR="003D1B71" w:rsidRPr="00CA16E3" w:rsidRDefault="0084186C" w:rsidP="00380FD1">
            <w:pPr>
              <w:pStyle w:val="Informacin"/>
              <w:rPr>
                <w:lang w:val="es-ES_tradnl"/>
              </w:rPr>
            </w:pPr>
            <w:hyperlink r:id="rId18" w:history="1">
              <w:r w:rsidRPr="001866F2">
                <w:rPr>
                  <w:rStyle w:val="Hipervnculo"/>
                  <w:lang w:val="es-ES_tradnl"/>
                </w:rPr>
                <w:t>dani.ram.ros@gmail.com</w:t>
              </w:r>
            </w:hyperlink>
            <w:r>
              <w:rPr>
                <w:lang w:val="es-ES_tradnl"/>
              </w:rPr>
              <w:t xml:space="preserve"> </w:t>
            </w:r>
          </w:p>
        </w:tc>
        <w:tc>
          <w:tcPr>
            <w:tcW w:w="423" w:type="dxa"/>
            <w:vMerge/>
          </w:tcPr>
          <w:p w14:paraId="36FEDE8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AABB80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8C56273" w14:textId="77777777" w:rsidTr="003D1B71">
        <w:trPr>
          <w:trHeight w:val="174"/>
        </w:trPr>
        <w:tc>
          <w:tcPr>
            <w:tcW w:w="720" w:type="dxa"/>
          </w:tcPr>
          <w:p w14:paraId="59CD6A7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87A8A4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018D72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40401C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DC8248E" w14:textId="77777777" w:rsidTr="003D1B71">
        <w:trPr>
          <w:trHeight w:val="633"/>
        </w:trPr>
        <w:tc>
          <w:tcPr>
            <w:tcW w:w="720" w:type="dxa"/>
          </w:tcPr>
          <w:p w14:paraId="175E94D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281E03E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9A2F110" wp14:editId="0B06DC51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61C4A0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lang w:val="es-ES_tradnl"/>
            </w:rPr>
            <w:id w:val="994223924"/>
            <w:placeholder>
              <w:docPart w:val="2EFB0773694B4A98961D65B6719F80E8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14:paraId="6B846AF6" w14:textId="77777777" w:rsidR="003D1B71" w:rsidRPr="00CA16E3" w:rsidRDefault="003D1B71" w:rsidP="00380FD1">
                <w:pPr>
                  <w:pStyle w:val="Informacin"/>
                  <w:rPr>
                    <w:lang w:val="es-ES_tradnl"/>
                  </w:rPr>
                </w:pPr>
                <w:r w:rsidRPr="00CA16E3">
                  <w:rPr>
                    <w:lang w:val="es-ES_tradnl" w:bidi="es-ES"/>
                  </w:rPr>
                  <w:t>[</w:t>
                </w:r>
                <w:r w:rsidRPr="00CA16E3">
                  <w:rPr>
                    <w:rStyle w:val="Textodelmarcadordeposicin"/>
                    <w:color w:val="666666" w:themeColor="accent4"/>
                    <w:lang w:val="es-ES_tradnl" w:bidi="es-ES"/>
                  </w:rPr>
                  <w:t>Su sitio web]</w:t>
                </w:r>
              </w:p>
            </w:tc>
          </w:sdtContent>
        </w:sdt>
        <w:tc>
          <w:tcPr>
            <w:tcW w:w="423" w:type="dxa"/>
            <w:vMerge/>
          </w:tcPr>
          <w:p w14:paraId="5208414C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1BDEA0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B78CD79" w14:textId="77777777" w:rsidTr="00665F95">
        <w:trPr>
          <w:trHeight w:val="4071"/>
        </w:trPr>
        <w:tc>
          <w:tcPr>
            <w:tcW w:w="720" w:type="dxa"/>
          </w:tcPr>
          <w:p w14:paraId="522F016D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70568205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41C6E85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06CC021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446F7FBC" w14:textId="0251B5FC" w:rsidR="007F5B63" w:rsidRDefault="007F5B63" w:rsidP="006D79A8">
      <w:pPr>
        <w:pStyle w:val="Textoindependiente"/>
        <w:rPr>
          <w:lang w:val="es-ES_tradnl"/>
        </w:rPr>
      </w:pPr>
    </w:p>
    <w:tbl>
      <w:tblPr>
        <w:tblStyle w:val="Tablaconcuadrcula"/>
        <w:tblW w:w="10018" w:type="dxa"/>
        <w:tblLook w:val="04A0" w:firstRow="1" w:lastRow="0" w:firstColumn="1" w:lastColumn="0" w:noHBand="0" w:noVBand="1"/>
      </w:tblPr>
      <w:tblGrid>
        <w:gridCol w:w="1661"/>
        <w:gridCol w:w="1732"/>
        <w:gridCol w:w="1652"/>
        <w:gridCol w:w="1654"/>
        <w:gridCol w:w="1663"/>
        <w:gridCol w:w="1656"/>
      </w:tblGrid>
      <w:tr w:rsidR="0054676B" w14:paraId="37553955" w14:textId="77777777" w:rsidTr="0054676B">
        <w:trPr>
          <w:trHeight w:val="495"/>
        </w:trPr>
        <w:tc>
          <w:tcPr>
            <w:tcW w:w="1669" w:type="dxa"/>
          </w:tcPr>
          <w:p w14:paraId="079B6928" w14:textId="7677D8C2" w:rsidR="0054676B" w:rsidRDefault="0054676B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Nombre Procesador </w:t>
            </w:r>
          </w:p>
        </w:tc>
        <w:tc>
          <w:tcPr>
            <w:tcW w:w="1669" w:type="dxa"/>
          </w:tcPr>
          <w:p w14:paraId="701DE5D7" w14:textId="3F2734BB" w:rsidR="0054676B" w:rsidRDefault="0054676B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Microsoft Word </w:t>
            </w:r>
          </w:p>
        </w:tc>
        <w:tc>
          <w:tcPr>
            <w:tcW w:w="1669" w:type="dxa"/>
          </w:tcPr>
          <w:p w14:paraId="46075FCB" w14:textId="3F8DB4C3" w:rsidR="0054676B" w:rsidRDefault="0054676B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Notas </w:t>
            </w:r>
          </w:p>
        </w:tc>
        <w:tc>
          <w:tcPr>
            <w:tcW w:w="1669" w:type="dxa"/>
          </w:tcPr>
          <w:p w14:paraId="23F2BDCC" w14:textId="42832D67" w:rsidR="0054676B" w:rsidRDefault="0054676B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Google Docs </w:t>
            </w:r>
          </w:p>
        </w:tc>
        <w:tc>
          <w:tcPr>
            <w:tcW w:w="1671" w:type="dxa"/>
          </w:tcPr>
          <w:p w14:paraId="78B02436" w14:textId="77777777" w:rsidR="0054676B" w:rsidRPr="0054676B" w:rsidRDefault="0054676B" w:rsidP="0054676B">
            <w:r w:rsidRPr="0054676B">
              <w:t>LibreOffice Writer:</w:t>
            </w:r>
          </w:p>
          <w:p w14:paraId="326806CA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5BD93864" w14:textId="6A26381F" w:rsidR="0054676B" w:rsidRPr="0054676B" w:rsidRDefault="0054676B" w:rsidP="0054676B">
            <w:r w:rsidRPr="0054676B">
              <w:t>Apple Pages,</w:t>
            </w:r>
          </w:p>
        </w:tc>
      </w:tr>
      <w:tr w:rsidR="0054676B" w14:paraId="0175CF05" w14:textId="77777777" w:rsidTr="0054676B">
        <w:trPr>
          <w:trHeight w:val="1084"/>
        </w:trPr>
        <w:tc>
          <w:tcPr>
            <w:tcW w:w="1669" w:type="dxa"/>
          </w:tcPr>
          <w:p w14:paraId="0995D559" w14:textId="6B3AFE9B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Compañía </w:t>
            </w:r>
          </w:p>
        </w:tc>
        <w:tc>
          <w:tcPr>
            <w:tcW w:w="1669" w:type="dxa"/>
          </w:tcPr>
          <w:p w14:paraId="72F97B86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  <w:p w14:paraId="54266A82" w14:textId="2E96897C" w:rsidR="00451E84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Microsoft Corporation </w:t>
            </w:r>
          </w:p>
        </w:tc>
        <w:tc>
          <w:tcPr>
            <w:tcW w:w="1669" w:type="dxa"/>
          </w:tcPr>
          <w:p w14:paraId="60D0D963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69" w:type="dxa"/>
          </w:tcPr>
          <w:p w14:paraId="473094D7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2DCAC8D5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57876D38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</w:tr>
      <w:tr w:rsidR="0054676B" w14:paraId="3D395017" w14:textId="77777777" w:rsidTr="0054676B">
        <w:trPr>
          <w:trHeight w:val="1084"/>
        </w:trPr>
        <w:tc>
          <w:tcPr>
            <w:tcW w:w="1669" w:type="dxa"/>
          </w:tcPr>
          <w:p w14:paraId="1F93A5D8" w14:textId="50CC9011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Ventajas </w:t>
            </w:r>
          </w:p>
        </w:tc>
        <w:tc>
          <w:tcPr>
            <w:tcW w:w="1669" w:type="dxa"/>
          </w:tcPr>
          <w:p w14:paraId="1AF85904" w14:textId="77777777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Ampliamente completo</w:t>
            </w:r>
          </w:p>
          <w:p w14:paraId="6E6822FC" w14:textId="77777777" w:rsidR="00451E84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Diferentes funciones </w:t>
            </w:r>
          </w:p>
          <w:p w14:paraId="2599DE91" w14:textId="77777777" w:rsidR="00451E84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Compatible con muchos formatos </w:t>
            </w:r>
          </w:p>
          <w:p w14:paraId="7E4E1DB1" w14:textId="3987B0E4" w:rsidR="00451E84" w:rsidRDefault="00451E84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69" w:type="dxa"/>
          </w:tcPr>
          <w:p w14:paraId="15D60CEC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69" w:type="dxa"/>
          </w:tcPr>
          <w:p w14:paraId="4FBA6E1C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3E1F00BD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466C20F6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</w:tr>
      <w:tr w:rsidR="0054676B" w14:paraId="4E3C840F" w14:textId="77777777" w:rsidTr="0054676B">
        <w:trPr>
          <w:trHeight w:val="1084"/>
        </w:trPr>
        <w:tc>
          <w:tcPr>
            <w:tcW w:w="1669" w:type="dxa"/>
          </w:tcPr>
          <w:p w14:paraId="5AC24A36" w14:textId="252D1C67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Desventajas </w:t>
            </w:r>
          </w:p>
        </w:tc>
        <w:tc>
          <w:tcPr>
            <w:tcW w:w="1669" w:type="dxa"/>
          </w:tcPr>
          <w:p w14:paraId="1721FE77" w14:textId="77777777" w:rsidR="00451E84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Es de pago (requiere licencia o suscripción)</w:t>
            </w:r>
          </w:p>
          <w:p w14:paraId="6AA5DADF" w14:textId="1D75B318" w:rsidR="00451E84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Puede ser pesado en recursos </w:t>
            </w:r>
          </w:p>
        </w:tc>
        <w:tc>
          <w:tcPr>
            <w:tcW w:w="1669" w:type="dxa"/>
          </w:tcPr>
          <w:p w14:paraId="77CA945F" w14:textId="091B88E4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69" w:type="dxa"/>
          </w:tcPr>
          <w:p w14:paraId="31AAE7EA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048FC8F7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1B1D4DC0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</w:tr>
      <w:tr w:rsidR="0054676B" w14:paraId="103C641D" w14:textId="77777777" w:rsidTr="0054676B">
        <w:trPr>
          <w:trHeight w:val="1084"/>
        </w:trPr>
        <w:tc>
          <w:tcPr>
            <w:tcW w:w="1669" w:type="dxa"/>
          </w:tcPr>
          <w:p w14:paraId="02A30DF7" w14:textId="35666BFD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Sistema Operativo </w:t>
            </w:r>
          </w:p>
        </w:tc>
        <w:tc>
          <w:tcPr>
            <w:tcW w:w="1669" w:type="dxa"/>
          </w:tcPr>
          <w:p w14:paraId="3CB02559" w14:textId="77777777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Windows</w:t>
            </w:r>
          </w:p>
          <w:p w14:paraId="621EBF82" w14:textId="77777777" w:rsidR="00451E84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MacOS </w:t>
            </w:r>
          </w:p>
          <w:p w14:paraId="365E143D" w14:textId="77777777" w:rsidR="00451E84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IOS </w:t>
            </w:r>
          </w:p>
          <w:p w14:paraId="445B8064" w14:textId="36628D56" w:rsidR="00451E84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ANDROID </w:t>
            </w:r>
          </w:p>
        </w:tc>
        <w:tc>
          <w:tcPr>
            <w:tcW w:w="1669" w:type="dxa"/>
          </w:tcPr>
          <w:p w14:paraId="055956FF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69" w:type="dxa"/>
          </w:tcPr>
          <w:p w14:paraId="4F6B36DF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5F24F8BA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2866F11B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</w:tr>
      <w:tr w:rsidR="0054676B" w14:paraId="6752EB96" w14:textId="77777777" w:rsidTr="0054676B">
        <w:trPr>
          <w:trHeight w:val="1084"/>
        </w:trPr>
        <w:tc>
          <w:tcPr>
            <w:tcW w:w="1669" w:type="dxa"/>
          </w:tcPr>
          <w:p w14:paraId="77D97510" w14:textId="31E9618B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Precio </w:t>
            </w:r>
          </w:p>
        </w:tc>
        <w:tc>
          <w:tcPr>
            <w:tcW w:w="1669" w:type="dxa"/>
          </w:tcPr>
          <w:p w14:paraId="6C6CE06B" w14:textId="6EED526C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 Aproximadamente 1,200 MXN al año </w:t>
            </w:r>
          </w:p>
        </w:tc>
        <w:tc>
          <w:tcPr>
            <w:tcW w:w="1669" w:type="dxa"/>
          </w:tcPr>
          <w:p w14:paraId="27EA6195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69" w:type="dxa"/>
          </w:tcPr>
          <w:p w14:paraId="65AE5C94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6D229698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71" w:type="dxa"/>
          </w:tcPr>
          <w:p w14:paraId="62F83695" w14:textId="77777777" w:rsidR="0054676B" w:rsidRDefault="0054676B" w:rsidP="006D79A8">
            <w:pPr>
              <w:pStyle w:val="Textoindependiente"/>
              <w:rPr>
                <w:lang w:val="es-ES_tradnl"/>
              </w:rPr>
            </w:pPr>
          </w:p>
        </w:tc>
      </w:tr>
      <w:tr w:rsidR="0054676B" w14:paraId="5727358A" w14:textId="77777777" w:rsidTr="0054676B">
        <w:trPr>
          <w:trHeight w:val="1016"/>
        </w:trPr>
        <w:tc>
          <w:tcPr>
            <w:tcW w:w="1669" w:type="dxa"/>
          </w:tcPr>
          <w:p w14:paraId="7324C430" w14:textId="194158F0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Año </w:t>
            </w:r>
          </w:p>
        </w:tc>
        <w:tc>
          <w:tcPr>
            <w:tcW w:w="1669" w:type="dxa"/>
          </w:tcPr>
          <w:p w14:paraId="64875873" w14:textId="437B3545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1983</w:t>
            </w:r>
          </w:p>
        </w:tc>
        <w:tc>
          <w:tcPr>
            <w:tcW w:w="1669" w:type="dxa"/>
          </w:tcPr>
          <w:p w14:paraId="37592D16" w14:textId="254E7294" w:rsidR="00451E84" w:rsidRPr="00451E84" w:rsidRDefault="00451E84" w:rsidP="00451E84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669" w:type="dxa"/>
          </w:tcPr>
          <w:p w14:paraId="732381C0" w14:textId="43BFF820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2006</w:t>
            </w:r>
          </w:p>
        </w:tc>
        <w:tc>
          <w:tcPr>
            <w:tcW w:w="1671" w:type="dxa"/>
          </w:tcPr>
          <w:p w14:paraId="34359E02" w14:textId="52A0C1A7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2010</w:t>
            </w:r>
          </w:p>
        </w:tc>
        <w:tc>
          <w:tcPr>
            <w:tcW w:w="1671" w:type="dxa"/>
          </w:tcPr>
          <w:p w14:paraId="07FB84ED" w14:textId="4174AF45" w:rsidR="0054676B" w:rsidRDefault="00451E84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2005  </w:t>
            </w:r>
          </w:p>
        </w:tc>
      </w:tr>
    </w:tbl>
    <w:p w14:paraId="13BF2991" w14:textId="77777777" w:rsidR="0054676B" w:rsidRPr="00CA16E3" w:rsidRDefault="0054676B" w:rsidP="006D79A8">
      <w:pPr>
        <w:pStyle w:val="Textoindependiente"/>
        <w:rPr>
          <w:lang w:val="es-ES_tradnl"/>
        </w:rPr>
      </w:pPr>
    </w:p>
    <w:sectPr w:rsidR="0054676B" w:rsidRPr="00CA16E3" w:rsidSect="00665F95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6A25F" w14:textId="77777777" w:rsidR="00F036CD" w:rsidRDefault="00F036CD" w:rsidP="00590471">
      <w:r>
        <w:separator/>
      </w:r>
    </w:p>
  </w:endnote>
  <w:endnote w:type="continuationSeparator" w:id="0">
    <w:p w14:paraId="42CF605D" w14:textId="77777777" w:rsidR="00F036CD" w:rsidRDefault="00F036C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2A38D" w14:textId="77777777" w:rsidR="00F036CD" w:rsidRDefault="00F036CD" w:rsidP="00590471">
      <w:r>
        <w:separator/>
      </w:r>
    </w:p>
  </w:footnote>
  <w:footnote w:type="continuationSeparator" w:id="0">
    <w:p w14:paraId="3B1216C4" w14:textId="77777777" w:rsidR="00F036CD" w:rsidRDefault="00F036C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89C7D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07F0ED" wp14:editId="45B2850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5FA9BA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29314D"/>
    <w:multiLevelType w:val="hybridMultilevel"/>
    <w:tmpl w:val="1A20AE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C83212"/>
    <w:multiLevelType w:val="hybridMultilevel"/>
    <w:tmpl w:val="2D56B4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6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1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86C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878"/>
    <w:rsid w:val="00385DE7"/>
    <w:rsid w:val="003D1B71"/>
    <w:rsid w:val="003E73F9"/>
    <w:rsid w:val="00451E84"/>
    <w:rsid w:val="004832D7"/>
    <w:rsid w:val="004E158A"/>
    <w:rsid w:val="0054676B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186C"/>
    <w:rsid w:val="00846CB9"/>
    <w:rsid w:val="008566AA"/>
    <w:rsid w:val="00894920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036CD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09561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8418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2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dani.ram.ros@gmail.com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fif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A452D269-A995-4F8A-8790-2462F6A8FF20%7d\%7b5065B997-E0CF-467E-AE57-8615A4018FB6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089D3193DA4BE190C1A9C4BE829C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FADDB9-671D-4C83-B2BF-A8F3A0F3AC84}"/>
      </w:docPartPr>
      <w:docPartBody>
        <w:p w:rsidR="00000000" w:rsidRDefault="00C9097E">
          <w:pPr>
            <w:pStyle w:val="F3089D3193DA4BE190C1A9C4BE829CC8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E90E7575C9614AF2AEA4CD2176B78B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AC4ECF-7752-4708-8F86-842515496B46}"/>
      </w:docPartPr>
      <w:docPartBody>
        <w:p w:rsidR="00000000" w:rsidRDefault="00C9097E">
          <w:pPr>
            <w:pStyle w:val="E90E7575C9614AF2AEA4CD2176B78BD0"/>
          </w:pPr>
          <w:r w:rsidRPr="00F20161">
            <w:t>Formación</w:t>
          </w:r>
        </w:p>
      </w:docPartBody>
    </w:docPart>
    <w:docPart>
      <w:docPartPr>
        <w:name w:val="3FD36C35DCA848DC9BEF4E209B729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55A17D-7205-4E14-9CAC-37BA25FC1494}"/>
      </w:docPartPr>
      <w:docPartBody>
        <w:p w:rsidR="00000000" w:rsidRDefault="00C9097E">
          <w:pPr>
            <w:pStyle w:val="3FD36C35DCA848DC9BEF4E209B729F55"/>
          </w:pPr>
          <w:r w:rsidRPr="00F20161">
            <w:t>Comunicación</w:t>
          </w:r>
        </w:p>
      </w:docPartBody>
    </w:docPart>
    <w:docPart>
      <w:docPartPr>
        <w:name w:val="8B73D98F9D154E36A9760D0B715FFA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7EAFF1-F53C-4899-B3CF-661023B4D498}"/>
      </w:docPartPr>
      <w:docPartBody>
        <w:p w:rsidR="00000000" w:rsidRDefault="00C9097E">
          <w:pPr>
            <w:pStyle w:val="8B73D98F9D154E36A9760D0B715FFAFA"/>
          </w:pPr>
          <w:r w:rsidRPr="00F20161">
            <w:t>Liderazgo</w:t>
          </w:r>
        </w:p>
      </w:docPartBody>
    </w:docPart>
    <w:docPart>
      <w:docPartPr>
        <w:name w:val="6F030CD1578744C0B785A706AD26EA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D81316-CC24-4D80-9453-AE5169AED90E}"/>
      </w:docPartPr>
      <w:docPartBody>
        <w:p w:rsidR="00000000" w:rsidRDefault="00C9097E">
          <w:pPr>
            <w:pStyle w:val="6F030CD1578744C0B785A706AD26EA0F"/>
          </w:pPr>
          <w:r w:rsidRPr="00F20161">
            <w:t>Referencias</w:t>
          </w:r>
        </w:p>
      </w:docPartBody>
    </w:docPart>
    <w:docPart>
      <w:docPartPr>
        <w:name w:val="7ABD997C40E64DD7AEAD28287D25D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55F9D1-6058-407F-A8D9-78134F93E4F7}"/>
      </w:docPartPr>
      <w:docPartBody>
        <w:p w:rsidR="00000000" w:rsidRDefault="00C9097E">
          <w:pPr>
            <w:pStyle w:val="7ABD997C40E64DD7AEAD28287D25D33A"/>
          </w:pPr>
          <w:r w:rsidRPr="00CA16E3">
            <w:rPr>
              <w:lang w:val="es-ES_tradnl" w:bidi="es-ES"/>
            </w:rPr>
            <w:t>[Su dirección]</w:t>
          </w:r>
        </w:p>
      </w:docPartBody>
    </w:docPart>
    <w:docPart>
      <w:docPartPr>
        <w:name w:val="2EFB0773694B4A98961D65B6719F80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EF49DE-0BA5-42BA-A507-AC1BE2A4BD57}"/>
      </w:docPartPr>
      <w:docPartBody>
        <w:p w:rsidR="00000000" w:rsidRDefault="00C9097E">
          <w:pPr>
            <w:pStyle w:val="2EFB0773694B4A98961D65B6719F80E8"/>
          </w:pPr>
          <w:r w:rsidRPr="00CA16E3">
            <w:rPr>
              <w:lang w:val="es-ES_tradnl" w:bidi="es-ES"/>
            </w:rPr>
            <w:t>[</w:t>
          </w:r>
          <w:r w:rsidRPr="00CA16E3">
            <w:rPr>
              <w:rStyle w:val="Textodelmarcadordeposicin"/>
              <w:color w:val="FFC000" w:themeColor="accent4"/>
              <w:lang w:val="es-ES_tradnl" w:bidi="es-ES"/>
            </w:rPr>
            <w:t>Su sitio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97E"/>
    <w:rsid w:val="00C90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D34285AF4064522827DD0E607857BCB">
    <w:name w:val="AD34285AF4064522827DD0E607857BCB"/>
  </w:style>
  <w:style w:type="paragraph" w:customStyle="1" w:styleId="7B869668CEF94B2AACBAAB41942F6062">
    <w:name w:val="7B869668CEF94B2AACBAAB41942F6062"/>
  </w:style>
  <w:style w:type="paragraph" w:customStyle="1" w:styleId="F3089D3193DA4BE190C1A9C4BE829CC8">
    <w:name w:val="F3089D3193DA4BE190C1A9C4BE829CC8"/>
  </w:style>
  <w:style w:type="paragraph" w:customStyle="1" w:styleId="03130167295743F2A5B4F85D903211F4">
    <w:name w:val="03130167295743F2A5B4F85D903211F4"/>
  </w:style>
  <w:style w:type="paragraph" w:customStyle="1" w:styleId="0CDD21D953634742ABA24CE9D344F84B">
    <w:name w:val="0CDD21D953634742ABA24CE9D344F84B"/>
  </w:style>
  <w:style w:type="paragraph" w:customStyle="1" w:styleId="8B972F60813D4A72B5309C5B17A6582E">
    <w:name w:val="8B972F60813D4A72B5309C5B17A6582E"/>
  </w:style>
  <w:style w:type="paragraph" w:customStyle="1" w:styleId="2A79B900D3A1439382DE5FB2EDA13A3A">
    <w:name w:val="2A79B900D3A1439382DE5FB2EDA13A3A"/>
  </w:style>
  <w:style w:type="paragraph" w:customStyle="1" w:styleId="E752EF1922AD4D1D80F4F4FBF94B3BAB">
    <w:name w:val="E752EF1922AD4D1D80F4F4FBF94B3BAB"/>
  </w:style>
  <w:style w:type="paragraph" w:customStyle="1" w:styleId="CE8C6900E2594ABCA10336462C67B1F0">
    <w:name w:val="CE8C6900E2594ABCA10336462C67B1F0"/>
  </w:style>
  <w:style w:type="paragraph" w:customStyle="1" w:styleId="5C91F38F945D4AD88FE84BE4C5EB3C1E">
    <w:name w:val="5C91F38F945D4AD88FE84BE4C5EB3C1E"/>
  </w:style>
  <w:style w:type="paragraph" w:customStyle="1" w:styleId="4A159C5B304E4150BA521838116295B6">
    <w:name w:val="4A159C5B304E4150BA521838116295B6"/>
  </w:style>
  <w:style w:type="paragraph" w:customStyle="1" w:styleId="60BC8EB4EE1A4179B1137426BA747B89">
    <w:name w:val="60BC8EB4EE1A4179B1137426BA747B89"/>
  </w:style>
  <w:style w:type="paragraph" w:customStyle="1" w:styleId="8FB073A6B4A944758FF92F4146728D3C">
    <w:name w:val="8FB073A6B4A944758FF92F4146728D3C"/>
  </w:style>
  <w:style w:type="paragraph" w:customStyle="1" w:styleId="2B4CB79C679A4432B886E2BC9B3CCEF2">
    <w:name w:val="2B4CB79C679A4432B886E2BC9B3CCEF2"/>
  </w:style>
  <w:style w:type="paragraph" w:customStyle="1" w:styleId="6C15D7D8D45D48758A1D652CFA2C39B0">
    <w:name w:val="6C15D7D8D45D48758A1D652CFA2C39B0"/>
  </w:style>
  <w:style w:type="paragraph" w:customStyle="1" w:styleId="313E788C170D465A81D9424F160FF147">
    <w:name w:val="313E788C170D465A81D9424F160FF147"/>
  </w:style>
  <w:style w:type="paragraph" w:customStyle="1" w:styleId="F897A841DF234071BA0CDB30C639CC34">
    <w:name w:val="F897A841DF234071BA0CDB30C639CC34"/>
  </w:style>
  <w:style w:type="paragraph" w:customStyle="1" w:styleId="5B83A14828994FCC837F75E9D8AE796D">
    <w:name w:val="5B83A14828994FCC837F75E9D8AE796D"/>
  </w:style>
  <w:style w:type="paragraph" w:customStyle="1" w:styleId="66457348C6AB410B9EA4472D10DFFD60">
    <w:name w:val="66457348C6AB410B9EA4472D10DFFD60"/>
  </w:style>
  <w:style w:type="paragraph" w:customStyle="1" w:styleId="E90E7575C9614AF2AEA4CD2176B78BD0">
    <w:name w:val="E90E7575C9614AF2AEA4CD2176B78BD0"/>
  </w:style>
  <w:style w:type="paragraph" w:customStyle="1" w:styleId="97B16369C8CA41C9AA8AFF154A727863">
    <w:name w:val="97B16369C8CA41C9AA8AFF154A727863"/>
  </w:style>
  <w:style w:type="paragraph" w:customStyle="1" w:styleId="B17384A4EC164E90828C6966C6FE7680">
    <w:name w:val="B17384A4EC164E90828C6966C6FE7680"/>
  </w:style>
  <w:style w:type="paragraph" w:customStyle="1" w:styleId="4FF42F31168D4F26BE32AF6C23EB1467">
    <w:name w:val="4FF42F31168D4F26BE32AF6C23EB1467"/>
  </w:style>
  <w:style w:type="paragraph" w:customStyle="1" w:styleId="3FD36C35DCA848DC9BEF4E209B729F55">
    <w:name w:val="3FD36C35DCA848DC9BEF4E209B729F55"/>
  </w:style>
  <w:style w:type="paragraph" w:customStyle="1" w:styleId="551A0EC099554F08893130DCE50031EE">
    <w:name w:val="551A0EC099554F08893130DCE50031EE"/>
  </w:style>
  <w:style w:type="paragraph" w:customStyle="1" w:styleId="8B73D98F9D154E36A9760D0B715FFAFA">
    <w:name w:val="8B73D98F9D154E36A9760D0B715FFAFA"/>
  </w:style>
  <w:style w:type="paragraph" w:customStyle="1" w:styleId="330BB56E0E634FE0BBDF822D22E5258D">
    <w:name w:val="330BB56E0E634FE0BBDF822D22E5258D"/>
  </w:style>
  <w:style w:type="paragraph" w:customStyle="1" w:styleId="6F030CD1578744C0B785A706AD26EA0F">
    <w:name w:val="6F030CD1578744C0B785A706AD26EA0F"/>
  </w:style>
  <w:style w:type="paragraph" w:customStyle="1" w:styleId="32B425309EDC4D508626F4EE5E6EF869">
    <w:name w:val="32B425309EDC4D508626F4EE5E6EF869"/>
  </w:style>
  <w:style w:type="paragraph" w:customStyle="1" w:styleId="7ABD997C40E64DD7AEAD28287D25D33A">
    <w:name w:val="7ABD997C40E64DD7AEAD28287D25D33A"/>
  </w:style>
  <w:style w:type="paragraph" w:customStyle="1" w:styleId="2EF0F11A8ABF4E81AC44BF03B3143AF9">
    <w:name w:val="2EF0F11A8ABF4E81AC44BF03B3143AF9"/>
  </w:style>
  <w:style w:type="paragraph" w:customStyle="1" w:styleId="443D2883B49741A59A6FD14E8B74A1CD">
    <w:name w:val="443D2883B49741A59A6FD14E8B74A1CD"/>
  </w:style>
  <w:style w:type="paragraph" w:customStyle="1" w:styleId="DC285218BBE54AF99C616167AB0034E2">
    <w:name w:val="DC285218BBE54AF99C616167AB0034E2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2EFB0773694B4A98961D65B6719F80E8">
    <w:name w:val="2EFB0773694B4A98961D65B6719F80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{5065B997-E0CF-467E-AE57-8615A4018FB6}tf78128832_win32</Template>
  <TotalTime>0</TotalTime>
  <Pages>2</Pages>
  <Words>242</Words>
  <Characters>1332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2025-09-08T16:02:00Z</dcterms:created>
  <dcterms:modified xsi:type="dcterms:W3CDTF">2025-09-08T16:48:00Z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