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14:paraId="6B89EC76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27E5F510" w14:textId="77777777" w:rsidR="003D1B71" w:rsidRPr="00665F95" w:rsidRDefault="003D1B71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 w:rsidRPr="00665F95">
              <w:rPr>
                <w:rFonts w:ascii="Times New Roman" w:hAnsi="Times New Roman" w:cs="Times New Roman"/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048434E7" wp14:editId="2D548976">
                      <wp:extent cx="2096135" cy="2209800"/>
                      <wp:effectExtent l="0" t="0" r="0" b="0"/>
                      <wp:docPr id="3" name="Elips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96135" cy="220980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CA5F13F" w14:textId="391175E2" w:rsidR="00DC3F0A" w:rsidRPr="00CA16E3" w:rsidRDefault="00DC3F0A" w:rsidP="00385878">
                                  <w:pPr>
                                    <w:rPr>
                                      <w:lang w:val="es-ES_tradnl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048434E7" id="Elipse 3" o:spid="_x0000_s1026" style="width:165.05pt;height:17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" stroked="f" strokeweight="1pt">
                      <v:fill r:id="rId11" o:title="" recolor="t" rotate="t" type="frame"/>
                      <v:stroke joinstyle="miter"/>
                      <v:textbox>
                        <w:txbxContent>
                          <w:p w14:paraId="6CA5F13F" w14:textId="391175E2" w:rsidR="00DC3F0A" w:rsidRPr="00CA16E3" w:rsidRDefault="00DC3F0A" w:rsidP="00385878">
                            <w:pPr>
                              <w:rPr>
                                <w:lang w:val="es-ES_tradnl"/>
                              </w:rPr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3BF73CE8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16E85ECF" w14:textId="3D2FC605" w:rsidR="003D1B71" w:rsidRPr="00665F95" w:rsidRDefault="0084186C" w:rsidP="00310F17">
            <w:pPr>
              <w:pStyle w:val="Ttulo"/>
            </w:pPr>
            <w:r>
              <w:t xml:space="preserve">Carlos Daniel </w:t>
            </w:r>
            <w:r w:rsidR="003D1B71" w:rsidRPr="00665F95">
              <w:rPr>
                <w:lang w:bidi="es-ES"/>
              </w:rPr>
              <w:br/>
            </w:r>
            <w:r>
              <w:t xml:space="preserve">Ramírez Rosas </w:t>
            </w:r>
          </w:p>
        </w:tc>
      </w:tr>
      <w:tr w:rsidR="003D1B71" w:rsidRPr="00CA16E3" w14:paraId="3A1BF8F1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25414CBA" w14:textId="77777777"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552937BD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b w:val="0"/>
                <w:bCs w:val="0"/>
              </w:rPr>
              <w:id w:val="1196195576"/>
              <w:placeholder>
                <w:docPart w:val="F3089D3193DA4BE190C1A9C4BE829CC8"/>
              </w:placeholder>
              <w:temporary/>
              <w15:appearance w15:val="hidden"/>
            </w:sdtPr>
            <w:sdtContent>
              <w:p w14:paraId="294C2208" w14:textId="77777777" w:rsidR="003D1B71" w:rsidRPr="00385878" w:rsidRDefault="003D1B71" w:rsidP="00F20161">
                <w:pPr>
                  <w:pStyle w:val="Ttulo2"/>
                  <w:rPr>
                    <w:b w:val="0"/>
                    <w:bCs w:val="0"/>
                  </w:rPr>
                </w:pPr>
                <w:r w:rsidRPr="00385878">
                  <w:rPr>
                    <w:b w:val="0"/>
                    <w:bCs w:val="0"/>
                  </w:rPr>
                  <w:t>Experiencia</w:t>
                </w:r>
              </w:p>
            </w:sdtContent>
          </w:sdt>
          <w:p w14:paraId="68C2549C" w14:textId="3057943A" w:rsidR="003D1B71" w:rsidRPr="00385878" w:rsidRDefault="0084186C" w:rsidP="00665F95">
            <w:pPr>
              <w:pStyle w:val="Fechas"/>
              <w:spacing w:line="216" w:lineRule="auto"/>
              <w:rPr>
                <w:b w:val="0"/>
              </w:rPr>
            </w:pPr>
            <w:r w:rsidRPr="00385878">
              <w:rPr>
                <w:b w:val="0"/>
              </w:rPr>
              <w:t xml:space="preserve">Junio </w:t>
            </w:r>
            <w:r w:rsidR="00385878" w:rsidRPr="00385878">
              <w:rPr>
                <w:b w:val="0"/>
              </w:rPr>
              <w:t>2025</w:t>
            </w:r>
            <w:r w:rsidR="003D1B71" w:rsidRPr="00385878">
              <w:rPr>
                <w:rFonts w:eastAsia="Calibri"/>
                <w:b w:val="0"/>
                <w:lang w:bidi="es-ES"/>
              </w:rPr>
              <w:t>-</w:t>
            </w:r>
            <w:r w:rsidR="00385878" w:rsidRPr="00385878">
              <w:rPr>
                <w:b w:val="0"/>
              </w:rPr>
              <w:t xml:space="preserve"> agosto 2025</w:t>
            </w:r>
          </w:p>
          <w:p w14:paraId="0234DE5C" w14:textId="1D90743F" w:rsidR="003D1B71" w:rsidRPr="00385878" w:rsidRDefault="00385878" w:rsidP="00665F95">
            <w:pPr>
              <w:pStyle w:val="Experiencia"/>
              <w:spacing w:line="216" w:lineRule="auto"/>
            </w:pPr>
            <w:r w:rsidRPr="00385878">
              <w:t xml:space="preserve">Ayudante </w:t>
            </w:r>
            <w:r w:rsidRPr="00385878">
              <w:rPr>
                <w:rStyle w:val="Textoennegrita"/>
                <w:rFonts w:eastAsia="Calibri"/>
                <w:b w:val="0"/>
                <w:bCs w:val="0"/>
                <w:lang w:bidi="es-ES"/>
              </w:rPr>
              <w:t>•</w:t>
            </w:r>
            <w:r w:rsidR="003D1B71" w:rsidRPr="00385878">
              <w:rPr>
                <w:rStyle w:val="Textoennegrita"/>
                <w:rFonts w:eastAsia="Calibri"/>
                <w:b w:val="0"/>
                <w:bCs w:val="0"/>
                <w:lang w:bidi="es-ES"/>
              </w:rPr>
              <w:t xml:space="preserve"> </w:t>
            </w:r>
            <w:r w:rsidRPr="00385878">
              <w:t xml:space="preserve">Fiscal </w:t>
            </w:r>
            <w:r w:rsidRPr="00385878">
              <w:rPr>
                <w:rStyle w:val="Textoennegrita"/>
                <w:rFonts w:eastAsia="Calibri"/>
                <w:b w:val="0"/>
                <w:bCs w:val="0"/>
                <w:lang w:bidi="es-ES"/>
              </w:rPr>
              <w:t>•</w:t>
            </w:r>
            <w:r w:rsidR="003D1B71" w:rsidRPr="00385878">
              <w:rPr>
                <w:rStyle w:val="Textoennegrita"/>
                <w:rFonts w:eastAsia="Calibri"/>
                <w:b w:val="0"/>
                <w:bCs w:val="0"/>
                <w:lang w:bidi="es-ES"/>
              </w:rPr>
              <w:t xml:space="preserve"> </w:t>
            </w:r>
            <w:r w:rsidRPr="00385878">
              <w:t>IMSS</w:t>
            </w:r>
          </w:p>
          <w:p w14:paraId="545897F4" w14:textId="3F11A5E0" w:rsidR="003D1B71" w:rsidRPr="00385878" w:rsidRDefault="00385878" w:rsidP="00665F95">
            <w:pPr>
              <w:spacing w:line="216" w:lineRule="auto"/>
            </w:pPr>
            <w:r w:rsidRPr="00385878">
              <w:t>Ayuda en la revisión de facturas, realización, captura de datos, revisión de</w:t>
            </w:r>
            <w:r w:rsidR="00A05B89">
              <w:t xml:space="preserve"> </w:t>
            </w:r>
            <w:r w:rsidRPr="00385878">
              <w:t>documentos</w:t>
            </w:r>
            <w:r w:rsidR="00A05B89">
              <w:t xml:space="preserve"> contables</w:t>
            </w:r>
            <w:r w:rsidRPr="00385878">
              <w:t xml:space="preserve">. </w:t>
            </w:r>
          </w:p>
          <w:sdt>
            <w:sdtPr>
              <w:rPr>
                <w:b w:val="0"/>
                <w:bCs w:val="0"/>
              </w:rPr>
              <w:id w:val="-1554227259"/>
              <w:placeholder>
                <w:docPart w:val="E90E7575C9614AF2AEA4CD2176B78BD0"/>
              </w:placeholder>
              <w:temporary/>
              <w:showingPlcHdr/>
              <w15:appearance w15:val="hidden"/>
            </w:sdtPr>
            <w:sdtContent>
              <w:p w14:paraId="65CA42EE" w14:textId="77777777" w:rsidR="003D1B71" w:rsidRPr="00385878" w:rsidRDefault="003D1B71" w:rsidP="00F20161">
                <w:pPr>
                  <w:pStyle w:val="Ttulo2"/>
                  <w:rPr>
                    <w:b w:val="0"/>
                    <w:bCs w:val="0"/>
                  </w:rPr>
                </w:pPr>
                <w:r w:rsidRPr="00385878">
                  <w:rPr>
                    <w:b w:val="0"/>
                    <w:bCs w:val="0"/>
                  </w:rPr>
                  <w:t>Formación</w:t>
                </w:r>
              </w:p>
            </w:sdtContent>
          </w:sdt>
          <w:p w14:paraId="1B7695C1" w14:textId="7288F59E" w:rsidR="003D1B71" w:rsidRPr="00385878" w:rsidRDefault="0084186C" w:rsidP="00665F95">
            <w:pPr>
              <w:pStyle w:val="Nombredelaescuela"/>
              <w:spacing w:line="216" w:lineRule="auto"/>
              <w:rPr>
                <w:b w:val="0"/>
              </w:rPr>
            </w:pPr>
            <w:r w:rsidRPr="00385878">
              <w:rPr>
                <w:b w:val="0"/>
              </w:rPr>
              <w:t>CECyT 12 “José María Morelos”</w:t>
            </w:r>
            <w:r w:rsidR="003D1B71" w:rsidRPr="00385878">
              <w:rPr>
                <w:b w:val="0"/>
                <w:lang w:bidi="es-ES"/>
              </w:rPr>
              <w:t xml:space="preserve">, </w:t>
            </w:r>
            <w:r w:rsidRPr="00385878">
              <w:rPr>
                <w:b w:val="0"/>
              </w:rPr>
              <w:t xml:space="preserve">Ciudad de México </w:t>
            </w:r>
          </w:p>
          <w:p w14:paraId="2F5BD92B" w14:textId="6C78D4CF" w:rsidR="003D1B71" w:rsidRPr="00385878" w:rsidRDefault="0084186C" w:rsidP="00665F95">
            <w:pPr>
              <w:pStyle w:val="Listaconvietas"/>
              <w:spacing w:line="216" w:lineRule="auto"/>
            </w:pPr>
            <w:r w:rsidRPr="00385878">
              <w:t>Promedio general de 9.56, 3 veces reconocimiento por aprovechamiento académico con promedios de 9.80, 9.76, 9.66, certificado en Técnico en Contaduría.</w:t>
            </w:r>
          </w:p>
          <w:sdt>
            <w:sdtPr>
              <w:rPr>
                <w:b w:val="0"/>
                <w:bCs w:val="0"/>
              </w:rPr>
              <w:id w:val="-1730222568"/>
              <w:placeholder>
                <w:docPart w:val="3FD36C35DCA848DC9BEF4E209B729F55"/>
              </w:placeholder>
              <w:temporary/>
              <w:showingPlcHdr/>
              <w15:appearance w15:val="hidden"/>
            </w:sdtPr>
            <w:sdtContent>
              <w:p w14:paraId="71A7081B" w14:textId="77777777" w:rsidR="003D1B71" w:rsidRPr="00385878" w:rsidRDefault="003D1B71" w:rsidP="00F20161">
                <w:pPr>
                  <w:pStyle w:val="Ttulo2"/>
                  <w:rPr>
                    <w:b w:val="0"/>
                    <w:bCs w:val="0"/>
                  </w:rPr>
                </w:pPr>
                <w:r w:rsidRPr="00385878">
                  <w:rPr>
                    <w:b w:val="0"/>
                    <w:bCs w:val="0"/>
                  </w:rPr>
                  <w:t>Comunicación</w:t>
                </w:r>
              </w:p>
            </w:sdtContent>
          </w:sdt>
          <w:p w14:paraId="2FEEEA92" w14:textId="5B7B6BEC" w:rsidR="003D1B71" w:rsidRDefault="00894920" w:rsidP="00894920">
            <w:pPr>
              <w:pStyle w:val="Prrafodelista"/>
              <w:numPr>
                <w:ilvl w:val="0"/>
                <w:numId w:val="16"/>
              </w:numPr>
              <w:spacing w:line="216" w:lineRule="auto"/>
            </w:pPr>
            <w:r>
              <w:t xml:space="preserve">Facilidad para comunicarme con otras personas. </w:t>
            </w:r>
          </w:p>
          <w:p w14:paraId="56DED5A0" w14:textId="6E7D643D" w:rsidR="00894920" w:rsidRDefault="00894920" w:rsidP="00894920">
            <w:pPr>
              <w:pStyle w:val="Prrafodelista"/>
              <w:numPr>
                <w:ilvl w:val="0"/>
                <w:numId w:val="16"/>
              </w:numPr>
              <w:spacing w:line="216" w:lineRule="auto"/>
            </w:pPr>
            <w:r>
              <w:t xml:space="preserve">Excelente manera de trabajar en equipo. </w:t>
            </w:r>
          </w:p>
          <w:p w14:paraId="769C7280" w14:textId="63221023" w:rsidR="00894920" w:rsidRDefault="00894920" w:rsidP="00894920">
            <w:pPr>
              <w:pStyle w:val="Prrafodelista"/>
              <w:numPr>
                <w:ilvl w:val="0"/>
                <w:numId w:val="16"/>
              </w:numPr>
              <w:spacing w:line="216" w:lineRule="auto"/>
            </w:pPr>
            <w:r>
              <w:t xml:space="preserve">Fácil adaptación a las situaciones de compañeros de trabajo y jefes. </w:t>
            </w:r>
          </w:p>
          <w:p w14:paraId="2CD1E841" w14:textId="375FBA5D" w:rsidR="00894920" w:rsidRPr="00385878" w:rsidRDefault="00894920" w:rsidP="00894920">
            <w:pPr>
              <w:pStyle w:val="Prrafodelista"/>
              <w:numPr>
                <w:ilvl w:val="0"/>
                <w:numId w:val="16"/>
              </w:numPr>
              <w:spacing w:line="216" w:lineRule="auto"/>
            </w:pPr>
            <w:r>
              <w:t xml:space="preserve">Comunicación asertiva. </w:t>
            </w:r>
          </w:p>
          <w:sdt>
            <w:sdtPr>
              <w:rPr>
                <w:b w:val="0"/>
                <w:bCs w:val="0"/>
              </w:rPr>
              <w:id w:val="-278101685"/>
              <w:placeholder>
                <w:docPart w:val="8B73D98F9D154E36A9760D0B715FFAFA"/>
              </w:placeholder>
              <w:temporary/>
              <w:showingPlcHdr/>
              <w15:appearance w15:val="hidden"/>
            </w:sdtPr>
            <w:sdtContent>
              <w:p w14:paraId="7BA9B921" w14:textId="77777777" w:rsidR="003D1B71" w:rsidRPr="00385878" w:rsidRDefault="003D1B71" w:rsidP="00F20161">
                <w:pPr>
                  <w:pStyle w:val="Ttulo2"/>
                  <w:rPr>
                    <w:b w:val="0"/>
                    <w:bCs w:val="0"/>
                  </w:rPr>
                </w:pPr>
                <w:r w:rsidRPr="00385878">
                  <w:rPr>
                    <w:b w:val="0"/>
                    <w:bCs w:val="0"/>
                  </w:rPr>
                  <w:t>Liderazgo</w:t>
                </w:r>
              </w:p>
            </w:sdtContent>
          </w:sdt>
          <w:p w14:paraId="39301BE1" w14:textId="5700757F" w:rsidR="003D1B71" w:rsidRDefault="00894920" w:rsidP="00894920">
            <w:pPr>
              <w:pStyle w:val="Prrafodelista"/>
              <w:numPr>
                <w:ilvl w:val="0"/>
                <w:numId w:val="17"/>
              </w:numPr>
              <w:spacing w:line="216" w:lineRule="auto"/>
            </w:pPr>
            <w:r>
              <w:t xml:space="preserve">Toma de decisiones rápidas y eficientes </w:t>
            </w:r>
          </w:p>
          <w:p w14:paraId="47A85BC8" w14:textId="339D5F59" w:rsidR="00894920" w:rsidRDefault="00894920" w:rsidP="00894920">
            <w:pPr>
              <w:pStyle w:val="Prrafodelista"/>
              <w:numPr>
                <w:ilvl w:val="0"/>
                <w:numId w:val="17"/>
              </w:numPr>
              <w:spacing w:line="216" w:lineRule="auto"/>
            </w:pPr>
            <w:r>
              <w:t xml:space="preserve">Apoyo y motivación al equipo de trabajo. </w:t>
            </w:r>
          </w:p>
          <w:p w14:paraId="5A54E86E" w14:textId="6B68EEC8" w:rsidR="00894920" w:rsidRDefault="00894920" w:rsidP="00894920">
            <w:pPr>
              <w:pStyle w:val="Prrafodelista"/>
              <w:numPr>
                <w:ilvl w:val="0"/>
                <w:numId w:val="17"/>
              </w:numPr>
              <w:spacing w:line="216" w:lineRule="auto"/>
            </w:pPr>
            <w:r>
              <w:t>Siempre busco solucionar conflictos de la mejor manera.</w:t>
            </w:r>
          </w:p>
          <w:p w14:paraId="33D3A4C5" w14:textId="28E82F00" w:rsidR="00894920" w:rsidRDefault="00894920" w:rsidP="00894920">
            <w:pPr>
              <w:pStyle w:val="Prrafodelista"/>
              <w:numPr>
                <w:ilvl w:val="0"/>
                <w:numId w:val="17"/>
              </w:numPr>
              <w:spacing w:line="216" w:lineRule="auto"/>
            </w:pPr>
            <w:r>
              <w:t>Siempre busco lograr los objetivos a cumplir dentro y fuera de la empresa.</w:t>
            </w:r>
          </w:p>
          <w:p w14:paraId="6E5FECE9" w14:textId="265E7374" w:rsidR="00894920" w:rsidRPr="00385878" w:rsidRDefault="00894920" w:rsidP="00894920">
            <w:pPr>
              <w:pStyle w:val="Prrafodelista"/>
              <w:numPr>
                <w:ilvl w:val="0"/>
                <w:numId w:val="17"/>
              </w:numPr>
              <w:spacing w:line="216" w:lineRule="auto"/>
            </w:pPr>
            <w:r>
              <w:t xml:space="preserve">Planificación de las actividades a realizar para tener un orden de cómo hacer las cosas. </w:t>
            </w:r>
          </w:p>
          <w:sdt>
            <w:sdtPr>
              <w:rPr>
                <w:b w:val="0"/>
                <w:bCs w:val="0"/>
              </w:rPr>
              <w:id w:val="1374043770"/>
              <w:placeholder>
                <w:docPart w:val="6F030CD1578744C0B785A706AD26EA0F"/>
              </w:placeholder>
              <w:temporary/>
              <w:showingPlcHdr/>
              <w15:appearance w15:val="hidden"/>
            </w:sdtPr>
            <w:sdtContent>
              <w:p w14:paraId="05AA4801" w14:textId="77777777" w:rsidR="003D1B71" w:rsidRPr="00385878" w:rsidRDefault="003D1B71" w:rsidP="00F20161">
                <w:pPr>
                  <w:pStyle w:val="Ttulo2"/>
                  <w:rPr>
                    <w:b w:val="0"/>
                    <w:bCs w:val="0"/>
                  </w:rPr>
                </w:pPr>
                <w:r w:rsidRPr="00385878">
                  <w:rPr>
                    <w:b w:val="0"/>
                    <w:bCs w:val="0"/>
                  </w:rPr>
                  <w:t>Referencias</w:t>
                </w:r>
              </w:p>
            </w:sdtContent>
          </w:sdt>
          <w:p w14:paraId="41934BC0" w14:textId="77777777" w:rsidR="003D1B71" w:rsidRDefault="003D1B71" w:rsidP="00665F95">
            <w:pPr>
              <w:spacing w:line="216" w:lineRule="auto"/>
              <w:rPr>
                <w:sz w:val="24"/>
                <w:szCs w:val="24"/>
              </w:rPr>
            </w:pPr>
          </w:p>
          <w:p w14:paraId="5A8EB6B9" w14:textId="77777777" w:rsidR="0054676B" w:rsidRDefault="0054676B" w:rsidP="00665F95">
            <w:pPr>
              <w:spacing w:line="216" w:lineRule="auto"/>
              <w:rPr>
                <w:sz w:val="24"/>
                <w:szCs w:val="24"/>
              </w:rPr>
            </w:pPr>
          </w:p>
          <w:p w14:paraId="42224756" w14:textId="77777777" w:rsidR="0054676B" w:rsidRDefault="0054676B" w:rsidP="00665F95">
            <w:pPr>
              <w:spacing w:line="216" w:lineRule="auto"/>
              <w:rPr>
                <w:sz w:val="24"/>
                <w:szCs w:val="24"/>
              </w:rPr>
            </w:pPr>
          </w:p>
          <w:p w14:paraId="7BC088CB" w14:textId="77777777" w:rsidR="0054676B" w:rsidRDefault="0054676B" w:rsidP="00665F95">
            <w:pPr>
              <w:spacing w:line="216" w:lineRule="auto"/>
              <w:rPr>
                <w:sz w:val="24"/>
                <w:szCs w:val="24"/>
              </w:rPr>
            </w:pPr>
          </w:p>
          <w:p w14:paraId="3420CF5E" w14:textId="77777777" w:rsidR="0054676B" w:rsidRDefault="0054676B" w:rsidP="00665F95">
            <w:pPr>
              <w:spacing w:line="216" w:lineRule="auto"/>
              <w:rPr>
                <w:sz w:val="24"/>
                <w:szCs w:val="24"/>
              </w:rPr>
            </w:pPr>
          </w:p>
          <w:p w14:paraId="0A224010" w14:textId="77777777" w:rsidR="0054676B" w:rsidRDefault="0054676B" w:rsidP="00665F95">
            <w:pPr>
              <w:spacing w:line="216" w:lineRule="auto"/>
              <w:rPr>
                <w:sz w:val="24"/>
                <w:szCs w:val="24"/>
              </w:rPr>
            </w:pPr>
          </w:p>
          <w:p w14:paraId="7A88F9CD" w14:textId="77777777" w:rsidR="0054676B" w:rsidRDefault="0054676B" w:rsidP="00665F95">
            <w:pPr>
              <w:spacing w:line="216" w:lineRule="auto"/>
              <w:rPr>
                <w:sz w:val="24"/>
                <w:szCs w:val="24"/>
              </w:rPr>
            </w:pPr>
          </w:p>
          <w:p w14:paraId="709909DB" w14:textId="23156056" w:rsidR="0054676B" w:rsidRPr="00385878" w:rsidRDefault="0054676B" w:rsidP="00665F95">
            <w:pPr>
              <w:spacing w:line="216" w:lineRule="auto"/>
              <w:rPr>
                <w:sz w:val="24"/>
                <w:szCs w:val="24"/>
              </w:rPr>
            </w:pPr>
          </w:p>
        </w:tc>
      </w:tr>
      <w:tr w:rsidR="003D1B71" w:rsidRPr="00CA16E3" w14:paraId="3D430E23" w14:textId="77777777" w:rsidTr="003D1B71">
        <w:trPr>
          <w:trHeight w:val="1164"/>
        </w:trPr>
        <w:tc>
          <w:tcPr>
            <w:tcW w:w="720" w:type="dxa"/>
          </w:tcPr>
          <w:p w14:paraId="5E29FC0F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0BB7A25F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14:paraId="1EDCBE9A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1588D43E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14:paraId="0DF8C507" w14:textId="77777777" w:rsidTr="003D1B71">
        <w:trPr>
          <w:trHeight w:val="543"/>
        </w:trPr>
        <w:tc>
          <w:tcPr>
            <w:tcW w:w="720" w:type="dxa"/>
          </w:tcPr>
          <w:p w14:paraId="508236B8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E7A212A" w14:textId="77777777"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7543A12F" wp14:editId="3E8B911E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1CC5BC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E570673" w14:textId="77777777" w:rsidR="003D1B71" w:rsidRPr="00CA16E3" w:rsidRDefault="00000000" w:rsidP="00380FD1">
            <w:pPr>
              <w:pStyle w:val="Informacin"/>
              <w:rPr>
                <w:lang w:val="es-ES_tradnl"/>
              </w:rPr>
            </w:pPr>
            <w:sdt>
              <w:sdtPr>
                <w:rPr>
                  <w:lang w:val="es-ES_tradnl"/>
                </w:rPr>
                <w:id w:val="1645700282"/>
                <w:placeholder>
                  <w:docPart w:val="7ABD997C40E64DD7AEAD28287D25D33A"/>
                </w:placeholder>
                <w:temporary/>
                <w:showingPlcHdr/>
                <w15:appearance w15:val="hidden"/>
              </w:sdtPr>
              <w:sdtContent>
                <w:r w:rsidR="003D1B71" w:rsidRPr="00CA16E3">
                  <w:rPr>
                    <w:lang w:val="es-ES_tradnl" w:bidi="es-ES"/>
                  </w:rPr>
                  <w:t>[Su dirección]</w:t>
                </w:r>
              </w:sdtContent>
            </w:sdt>
          </w:p>
          <w:p w14:paraId="0B9F3A7B" w14:textId="4B20B7A3" w:rsidR="003D1B71" w:rsidRPr="00CA16E3" w:rsidRDefault="0084186C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Estado México, 56344</w:t>
            </w:r>
          </w:p>
        </w:tc>
        <w:tc>
          <w:tcPr>
            <w:tcW w:w="423" w:type="dxa"/>
            <w:vMerge/>
          </w:tcPr>
          <w:p w14:paraId="769325D8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061FD345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E505A5C" w14:textId="77777777" w:rsidTr="003D1B71">
        <w:trPr>
          <w:trHeight w:val="183"/>
        </w:trPr>
        <w:tc>
          <w:tcPr>
            <w:tcW w:w="720" w:type="dxa"/>
          </w:tcPr>
          <w:p w14:paraId="1BAB518C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16641D96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19CFC009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5206EA1E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E420399" w14:textId="77777777" w:rsidTr="003D1B71">
        <w:trPr>
          <w:trHeight w:val="624"/>
        </w:trPr>
        <w:tc>
          <w:tcPr>
            <w:tcW w:w="720" w:type="dxa"/>
          </w:tcPr>
          <w:p w14:paraId="1BA776FB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28C42E5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0B4B0E48" wp14:editId="596FA696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6C18D1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9EEF826" w14:textId="646581EF" w:rsidR="003D1B71" w:rsidRPr="00CA16E3" w:rsidRDefault="0084186C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5537141741</w:t>
            </w:r>
          </w:p>
        </w:tc>
        <w:tc>
          <w:tcPr>
            <w:tcW w:w="423" w:type="dxa"/>
            <w:vMerge/>
          </w:tcPr>
          <w:p w14:paraId="3FB2A30C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4325DAA7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4FF6CD9" w14:textId="77777777" w:rsidTr="003D1B71">
        <w:trPr>
          <w:trHeight w:val="183"/>
        </w:trPr>
        <w:tc>
          <w:tcPr>
            <w:tcW w:w="720" w:type="dxa"/>
          </w:tcPr>
          <w:p w14:paraId="6590D0A2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FA0BEB3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54C0CFCA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03F04E7B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58C006B0" w14:textId="77777777" w:rsidTr="003D1B71">
        <w:trPr>
          <w:trHeight w:val="633"/>
        </w:trPr>
        <w:tc>
          <w:tcPr>
            <w:tcW w:w="720" w:type="dxa"/>
          </w:tcPr>
          <w:p w14:paraId="45FF8218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62EB492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2B56BECE" wp14:editId="39E2B768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57AD66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8D24DC8" w14:textId="61B06390" w:rsidR="003D1B71" w:rsidRPr="00CA16E3" w:rsidRDefault="0084186C" w:rsidP="00380FD1">
            <w:pPr>
              <w:pStyle w:val="Informacin"/>
              <w:rPr>
                <w:lang w:val="es-ES_tradnl"/>
              </w:rPr>
            </w:pPr>
            <w:hyperlink r:id="rId18" w:history="1">
              <w:r w:rsidRPr="001866F2">
                <w:rPr>
                  <w:rStyle w:val="Hipervnculo"/>
                  <w:lang w:val="es-ES_tradnl"/>
                </w:rPr>
                <w:t>dani.ram.ros@gmail.com</w:t>
              </w:r>
            </w:hyperlink>
            <w:r>
              <w:rPr>
                <w:lang w:val="es-ES_tradnl"/>
              </w:rPr>
              <w:t xml:space="preserve"> </w:t>
            </w:r>
          </w:p>
        </w:tc>
        <w:tc>
          <w:tcPr>
            <w:tcW w:w="423" w:type="dxa"/>
            <w:vMerge/>
          </w:tcPr>
          <w:p w14:paraId="36FEDE87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6AABB808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8C56273" w14:textId="77777777" w:rsidTr="003D1B71">
        <w:trPr>
          <w:trHeight w:val="174"/>
        </w:trPr>
        <w:tc>
          <w:tcPr>
            <w:tcW w:w="720" w:type="dxa"/>
          </w:tcPr>
          <w:p w14:paraId="59CD6A79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87A8A4F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5018D72F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640401C9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DC8248E" w14:textId="77777777" w:rsidTr="003D1B71">
        <w:trPr>
          <w:trHeight w:val="633"/>
        </w:trPr>
        <w:tc>
          <w:tcPr>
            <w:tcW w:w="720" w:type="dxa"/>
          </w:tcPr>
          <w:p w14:paraId="175E94DF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281E03E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49A2F110" wp14:editId="0B06DC51">
                      <wp:extent cx="338455" cy="346075"/>
                      <wp:effectExtent l="0" t="0" r="4445" b="0"/>
                      <wp:docPr id="23" name="Grupo 23" descr="icono de sitio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n 36" descr="icono de sitio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D61C4A0" id="Grupo 23" o:spid="_x0000_s1026" alt="icono de sitio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6" o:spid="_x0000_s1028" type="#_x0000_t75" alt="icono de sitio web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0" o:title="icono de sitio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sdt>
          <w:sdtPr>
            <w:rPr>
              <w:lang w:val="es-ES_tradnl"/>
            </w:rPr>
            <w:id w:val="994223924"/>
            <w:placeholder>
              <w:docPart w:val="2EFB0773694B4A98961D65B6719F80E8"/>
            </w:placeholder>
            <w:temporary/>
            <w:showingPlcHdr/>
            <w15:appearance w15:val="hidden"/>
          </w:sdtPr>
          <w:sdtContent>
            <w:tc>
              <w:tcPr>
                <w:tcW w:w="2312" w:type="dxa"/>
                <w:vAlign w:val="center"/>
              </w:tcPr>
              <w:p w14:paraId="6B846AF6" w14:textId="77777777" w:rsidR="003D1B71" w:rsidRPr="00CA16E3" w:rsidRDefault="003D1B71" w:rsidP="00380FD1">
                <w:pPr>
                  <w:pStyle w:val="Informacin"/>
                  <w:rPr>
                    <w:lang w:val="es-ES_tradnl"/>
                  </w:rPr>
                </w:pPr>
                <w:r w:rsidRPr="00CA16E3">
                  <w:rPr>
                    <w:lang w:val="es-ES_tradnl" w:bidi="es-ES"/>
                  </w:rPr>
                  <w:t>[</w:t>
                </w:r>
                <w:r w:rsidRPr="00CA16E3">
                  <w:rPr>
                    <w:rStyle w:val="Textodelmarcadordeposicin"/>
                    <w:color w:val="666666" w:themeColor="accent4"/>
                    <w:lang w:val="es-ES_tradnl" w:bidi="es-ES"/>
                  </w:rPr>
                  <w:t>Su sitio web]</w:t>
                </w:r>
              </w:p>
            </w:tc>
          </w:sdtContent>
        </w:sdt>
        <w:tc>
          <w:tcPr>
            <w:tcW w:w="423" w:type="dxa"/>
            <w:vMerge/>
          </w:tcPr>
          <w:p w14:paraId="5208414C" w14:textId="77777777"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21BDEA09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5B78CD79" w14:textId="77777777" w:rsidTr="00665F95">
        <w:trPr>
          <w:trHeight w:val="4071"/>
        </w:trPr>
        <w:tc>
          <w:tcPr>
            <w:tcW w:w="720" w:type="dxa"/>
          </w:tcPr>
          <w:p w14:paraId="522F016D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70568205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14:paraId="41C6E856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14:paraId="06CC0217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14:paraId="446F7FBC" w14:textId="0251B5FC" w:rsidR="007F5B63" w:rsidRDefault="007F5B63" w:rsidP="006D79A8">
      <w:pPr>
        <w:pStyle w:val="Textoindependiente"/>
        <w:rPr>
          <w:lang w:val="es-ES_tradnl"/>
        </w:rPr>
      </w:pPr>
    </w:p>
    <w:tbl>
      <w:tblPr>
        <w:tblStyle w:val="Tablaconcuadrcula4-nfasis2"/>
        <w:tblW w:w="10018" w:type="dxa"/>
        <w:tblLook w:val="04A0" w:firstRow="1" w:lastRow="0" w:firstColumn="1" w:lastColumn="0" w:noHBand="0" w:noVBand="1"/>
      </w:tblPr>
      <w:tblGrid>
        <w:gridCol w:w="1649"/>
        <w:gridCol w:w="1732"/>
        <w:gridCol w:w="1655"/>
        <w:gridCol w:w="1667"/>
        <w:gridCol w:w="1662"/>
        <w:gridCol w:w="1653"/>
      </w:tblGrid>
      <w:tr w:rsidR="0054676B" w:rsidRPr="00A05B89" w14:paraId="37553955" w14:textId="77777777" w:rsidTr="00A05B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9" w:type="dxa"/>
          </w:tcPr>
          <w:p w14:paraId="079B6928" w14:textId="6EECA575" w:rsidR="0054676B" w:rsidRPr="00A05B89" w:rsidRDefault="0054676B" w:rsidP="00A05B89">
            <w:pPr>
              <w:pStyle w:val="Textoindependiente"/>
              <w:jc w:val="center"/>
              <w:rPr>
                <w:sz w:val="24"/>
                <w:szCs w:val="24"/>
                <w:lang w:val="es-ES_tradnl"/>
              </w:rPr>
            </w:pPr>
            <w:r w:rsidRPr="00A05B89">
              <w:rPr>
                <w:sz w:val="24"/>
                <w:szCs w:val="24"/>
                <w:lang w:val="es-ES_tradnl"/>
              </w:rPr>
              <w:t>Nombre Procesador</w:t>
            </w:r>
          </w:p>
        </w:tc>
        <w:tc>
          <w:tcPr>
            <w:tcW w:w="1669" w:type="dxa"/>
          </w:tcPr>
          <w:p w14:paraId="701DE5D7" w14:textId="07946AB9" w:rsidR="0054676B" w:rsidRPr="00A05B89" w:rsidRDefault="0054676B" w:rsidP="00A05B89">
            <w:pPr>
              <w:pStyle w:val="Textoindependient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_tradnl"/>
              </w:rPr>
            </w:pPr>
            <w:r w:rsidRPr="00A05B89">
              <w:rPr>
                <w:sz w:val="24"/>
                <w:szCs w:val="24"/>
                <w:lang w:val="es-ES_tradnl"/>
              </w:rPr>
              <w:t>Microsoft Word</w:t>
            </w:r>
          </w:p>
        </w:tc>
        <w:tc>
          <w:tcPr>
            <w:tcW w:w="1669" w:type="dxa"/>
          </w:tcPr>
          <w:p w14:paraId="46075FCB" w14:textId="63CF005D" w:rsidR="0054676B" w:rsidRPr="00A05B89" w:rsidRDefault="0054676B" w:rsidP="00A05B89">
            <w:pPr>
              <w:pStyle w:val="Textoindependient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_tradnl"/>
              </w:rPr>
            </w:pPr>
            <w:r w:rsidRPr="00A05B89">
              <w:rPr>
                <w:sz w:val="24"/>
                <w:szCs w:val="24"/>
                <w:lang w:val="es-ES_tradnl"/>
              </w:rPr>
              <w:t>Notas</w:t>
            </w:r>
          </w:p>
        </w:tc>
        <w:tc>
          <w:tcPr>
            <w:tcW w:w="1669" w:type="dxa"/>
          </w:tcPr>
          <w:p w14:paraId="23F2BDCC" w14:textId="174DE2BA" w:rsidR="0054676B" w:rsidRPr="00A05B89" w:rsidRDefault="0054676B" w:rsidP="00A05B89">
            <w:pPr>
              <w:pStyle w:val="Textoindependient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_tradnl"/>
              </w:rPr>
            </w:pPr>
            <w:r w:rsidRPr="00A05B89">
              <w:rPr>
                <w:sz w:val="24"/>
                <w:szCs w:val="24"/>
                <w:lang w:val="es-ES_tradnl"/>
              </w:rPr>
              <w:t>Google Docs</w:t>
            </w:r>
          </w:p>
        </w:tc>
        <w:tc>
          <w:tcPr>
            <w:tcW w:w="1671" w:type="dxa"/>
          </w:tcPr>
          <w:p w14:paraId="78B02436" w14:textId="77777777" w:rsidR="0054676B" w:rsidRPr="00A05B89" w:rsidRDefault="0054676B" w:rsidP="00A05B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05B89">
              <w:rPr>
                <w:sz w:val="24"/>
                <w:szCs w:val="24"/>
              </w:rPr>
              <w:t>LibreOffice Writer:</w:t>
            </w:r>
          </w:p>
          <w:p w14:paraId="326806CA" w14:textId="77777777" w:rsidR="0054676B" w:rsidRPr="00A05B89" w:rsidRDefault="0054676B" w:rsidP="00A05B89">
            <w:pPr>
              <w:pStyle w:val="Textoindependient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_tradnl"/>
              </w:rPr>
            </w:pPr>
          </w:p>
        </w:tc>
        <w:tc>
          <w:tcPr>
            <w:tcW w:w="1671" w:type="dxa"/>
          </w:tcPr>
          <w:p w14:paraId="5BD93864" w14:textId="6A26381F" w:rsidR="0054676B" w:rsidRPr="00A05B89" w:rsidRDefault="0054676B" w:rsidP="00A05B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05B89">
              <w:rPr>
                <w:sz w:val="24"/>
                <w:szCs w:val="24"/>
              </w:rPr>
              <w:t>Apple Pages,</w:t>
            </w:r>
          </w:p>
        </w:tc>
      </w:tr>
      <w:tr w:rsidR="0054676B" w14:paraId="0175CF05" w14:textId="77777777" w:rsidTr="00AC7B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9" w:type="dxa"/>
            <w:vAlign w:val="center"/>
          </w:tcPr>
          <w:p w14:paraId="0995D559" w14:textId="46070D0D" w:rsidR="0054676B" w:rsidRDefault="00451E84" w:rsidP="00A05B89">
            <w:pPr>
              <w:pStyle w:val="Textoindependiente"/>
              <w:jc w:val="center"/>
              <w:rPr>
                <w:lang w:val="es-ES_tradnl"/>
              </w:rPr>
            </w:pPr>
            <w:r>
              <w:rPr>
                <w:lang w:val="es-ES_tradnl"/>
              </w:rPr>
              <w:t>Compañía</w:t>
            </w:r>
          </w:p>
        </w:tc>
        <w:tc>
          <w:tcPr>
            <w:tcW w:w="1669" w:type="dxa"/>
            <w:vAlign w:val="center"/>
          </w:tcPr>
          <w:p w14:paraId="72F97B86" w14:textId="77777777" w:rsidR="0054676B" w:rsidRDefault="0054676B" w:rsidP="00AC7B23">
            <w:pPr>
              <w:pStyle w:val="Textoindependient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  <w:p w14:paraId="54266A82" w14:textId="400AB3BC" w:rsidR="00451E84" w:rsidRDefault="00451E84" w:rsidP="00AC7B23">
            <w:pPr>
              <w:pStyle w:val="Textoindependient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Microsoft Corporation</w:t>
            </w:r>
          </w:p>
        </w:tc>
        <w:tc>
          <w:tcPr>
            <w:tcW w:w="1669" w:type="dxa"/>
            <w:vAlign w:val="center"/>
          </w:tcPr>
          <w:p w14:paraId="60D0D963" w14:textId="72E9CFF1" w:rsidR="0054676B" w:rsidRDefault="00171C78" w:rsidP="00AC7B23">
            <w:pPr>
              <w:pStyle w:val="Textoindependient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171C78">
              <w:t>Apple Inc. (para iOS y Mac)</w:t>
            </w:r>
          </w:p>
        </w:tc>
        <w:tc>
          <w:tcPr>
            <w:tcW w:w="1669" w:type="dxa"/>
            <w:vAlign w:val="center"/>
          </w:tcPr>
          <w:p w14:paraId="473094D7" w14:textId="759E1C91" w:rsidR="0054676B" w:rsidRDefault="00171C78" w:rsidP="00AC7B23">
            <w:pPr>
              <w:pStyle w:val="Textoindependient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Google</w:t>
            </w:r>
          </w:p>
        </w:tc>
        <w:tc>
          <w:tcPr>
            <w:tcW w:w="1671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46"/>
            </w:tblGrid>
            <w:tr w:rsidR="00AC7B23" w:rsidRPr="00AC7B23" w14:paraId="67129D41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37FC0C1" w14:textId="77777777" w:rsidR="00AC7B23" w:rsidRPr="00AC7B23" w:rsidRDefault="00AC7B23" w:rsidP="00AC7B23">
                  <w:pPr>
                    <w:pStyle w:val="Textoindependiente"/>
                    <w:jc w:val="center"/>
                    <w:rPr>
                      <w:lang w:val="es-MX"/>
                    </w:rPr>
                  </w:pPr>
                  <w:proofErr w:type="spellStart"/>
                  <w:r w:rsidRPr="00AC7B23">
                    <w:rPr>
                      <w:lang w:val="es-MX"/>
                    </w:rPr>
                    <w:t>The</w:t>
                  </w:r>
                  <w:proofErr w:type="spellEnd"/>
                  <w:r w:rsidRPr="00AC7B23">
                    <w:rPr>
                      <w:lang w:val="es-MX"/>
                    </w:rPr>
                    <w:t xml:space="preserve"> </w:t>
                  </w:r>
                  <w:proofErr w:type="spellStart"/>
                  <w:r w:rsidRPr="00AC7B23">
                    <w:rPr>
                      <w:lang w:val="es-MX"/>
                    </w:rPr>
                    <w:t>Document</w:t>
                  </w:r>
                  <w:proofErr w:type="spellEnd"/>
                  <w:r w:rsidRPr="00AC7B23">
                    <w:rPr>
                      <w:lang w:val="es-MX"/>
                    </w:rPr>
                    <w:t xml:space="preserve"> </w:t>
                  </w:r>
                  <w:proofErr w:type="spellStart"/>
                  <w:r w:rsidRPr="00AC7B23">
                    <w:rPr>
                      <w:lang w:val="es-MX"/>
                    </w:rPr>
                    <w:t>Foundation</w:t>
                  </w:r>
                  <w:proofErr w:type="spellEnd"/>
                </w:p>
              </w:tc>
            </w:tr>
          </w:tbl>
          <w:p w14:paraId="5027AB17" w14:textId="77777777" w:rsidR="00AC7B23" w:rsidRPr="00AC7B23" w:rsidRDefault="00AC7B23" w:rsidP="00AC7B23">
            <w:pPr>
              <w:pStyle w:val="Textoindependient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lang w:val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C7B23" w:rsidRPr="00AC7B23" w14:paraId="2C01E86D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CDB8173" w14:textId="77777777" w:rsidR="00AC7B23" w:rsidRPr="00AC7B23" w:rsidRDefault="00AC7B23" w:rsidP="00AC7B23">
                  <w:pPr>
                    <w:pStyle w:val="Textoindependiente"/>
                    <w:jc w:val="center"/>
                    <w:rPr>
                      <w:lang w:val="es-MX"/>
                    </w:rPr>
                  </w:pPr>
                </w:p>
              </w:tc>
            </w:tr>
          </w:tbl>
          <w:p w14:paraId="2DCAC8D5" w14:textId="77777777" w:rsidR="0054676B" w:rsidRDefault="0054676B" w:rsidP="00AC7B23">
            <w:pPr>
              <w:pStyle w:val="Textoindependient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  <w:tc>
          <w:tcPr>
            <w:tcW w:w="1671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98"/>
            </w:tblGrid>
            <w:tr w:rsidR="00AC7B23" w:rsidRPr="00AC7B23" w14:paraId="307E2C7B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13F9D30" w14:textId="77777777" w:rsidR="00AC7B23" w:rsidRPr="00AC7B23" w:rsidRDefault="00AC7B23" w:rsidP="00AC7B23">
                  <w:pPr>
                    <w:pStyle w:val="Textoindependiente"/>
                    <w:jc w:val="center"/>
                    <w:rPr>
                      <w:lang w:val="es-MX"/>
                    </w:rPr>
                  </w:pPr>
                  <w:r w:rsidRPr="00AC7B23">
                    <w:rPr>
                      <w:lang w:val="es-MX"/>
                    </w:rPr>
                    <w:t>Apple Inc.</w:t>
                  </w:r>
                </w:p>
              </w:tc>
            </w:tr>
          </w:tbl>
          <w:p w14:paraId="737D2FD7" w14:textId="77777777" w:rsidR="00AC7B23" w:rsidRPr="00AC7B23" w:rsidRDefault="00AC7B23" w:rsidP="00AC7B23">
            <w:pPr>
              <w:pStyle w:val="Textoindependient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lang w:val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C7B23" w:rsidRPr="00AC7B23" w14:paraId="58D61E69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4A13E0C" w14:textId="77777777" w:rsidR="00AC7B23" w:rsidRPr="00AC7B23" w:rsidRDefault="00AC7B23" w:rsidP="00AC7B23">
                  <w:pPr>
                    <w:pStyle w:val="Textoindependiente"/>
                    <w:jc w:val="center"/>
                    <w:rPr>
                      <w:lang w:val="es-MX"/>
                    </w:rPr>
                  </w:pPr>
                </w:p>
              </w:tc>
            </w:tr>
          </w:tbl>
          <w:p w14:paraId="57876D38" w14:textId="77777777" w:rsidR="0054676B" w:rsidRDefault="0054676B" w:rsidP="00AC7B23">
            <w:pPr>
              <w:pStyle w:val="Textoindependient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54676B" w14:paraId="3D395017" w14:textId="77777777" w:rsidTr="00AC7B23">
        <w:trPr>
          <w:trHeight w:val="10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9" w:type="dxa"/>
            <w:vAlign w:val="center"/>
          </w:tcPr>
          <w:p w14:paraId="1F93A5D8" w14:textId="178C9872" w:rsidR="0054676B" w:rsidRDefault="00451E84" w:rsidP="00A05B89">
            <w:pPr>
              <w:pStyle w:val="Textoindependiente"/>
              <w:jc w:val="center"/>
              <w:rPr>
                <w:lang w:val="es-ES_tradnl"/>
              </w:rPr>
            </w:pPr>
            <w:r>
              <w:rPr>
                <w:lang w:val="es-ES_tradnl"/>
              </w:rPr>
              <w:t>Ventajas</w:t>
            </w:r>
          </w:p>
        </w:tc>
        <w:tc>
          <w:tcPr>
            <w:tcW w:w="1669" w:type="dxa"/>
            <w:vAlign w:val="center"/>
          </w:tcPr>
          <w:p w14:paraId="1AF85904" w14:textId="77777777" w:rsidR="0054676B" w:rsidRDefault="00451E84" w:rsidP="00AC7B23">
            <w:pPr>
              <w:pStyle w:val="Textoindependient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Ampliamente completo</w:t>
            </w:r>
          </w:p>
          <w:p w14:paraId="6E6822FC" w14:textId="4DBAEEBF" w:rsidR="00451E84" w:rsidRDefault="00451E84" w:rsidP="00AC7B23">
            <w:pPr>
              <w:pStyle w:val="Textoindependient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Diferentes funciones</w:t>
            </w:r>
          </w:p>
          <w:p w14:paraId="2599DE91" w14:textId="1765E9D5" w:rsidR="00451E84" w:rsidRDefault="00451E84" w:rsidP="00AC7B23">
            <w:pPr>
              <w:pStyle w:val="Textoindependient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Compatible con muchos formatos</w:t>
            </w:r>
          </w:p>
          <w:p w14:paraId="7E4E1DB1" w14:textId="3987B0E4" w:rsidR="00451E84" w:rsidRDefault="00451E84" w:rsidP="00AC7B23">
            <w:pPr>
              <w:pStyle w:val="Textoindependient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  <w:tc>
          <w:tcPr>
            <w:tcW w:w="1669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39"/>
            </w:tblGrid>
            <w:tr w:rsidR="00171C78" w:rsidRPr="00171C78" w14:paraId="53A347FA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0687D7F" w14:textId="77777777" w:rsidR="00171C78" w:rsidRPr="00171C78" w:rsidRDefault="00171C78" w:rsidP="00AC7B23">
                  <w:pPr>
                    <w:pStyle w:val="Textoindependiente"/>
                    <w:jc w:val="center"/>
                    <w:rPr>
                      <w:lang w:val="es-MX"/>
                    </w:rPr>
                  </w:pPr>
                  <w:r w:rsidRPr="00171C78">
                    <w:rPr>
                      <w:lang w:val="es-MX"/>
                    </w:rPr>
                    <w:t>Simple, rápido, sincroniza entre dispositivos Apple. Ideal para apuntes rápidos.</w:t>
                  </w:r>
                </w:p>
              </w:tc>
            </w:tr>
          </w:tbl>
          <w:p w14:paraId="3A0D2FAA" w14:textId="77777777" w:rsidR="00171C78" w:rsidRPr="00171C78" w:rsidRDefault="00171C78" w:rsidP="00AC7B23">
            <w:pPr>
              <w:pStyle w:val="Textoindependient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71C78" w:rsidRPr="00171C78" w14:paraId="0B127A60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6EA718A" w14:textId="77777777" w:rsidR="00171C78" w:rsidRPr="00171C78" w:rsidRDefault="00171C78" w:rsidP="00AC7B23">
                  <w:pPr>
                    <w:pStyle w:val="Textoindependiente"/>
                    <w:jc w:val="center"/>
                    <w:rPr>
                      <w:lang w:val="es-MX"/>
                    </w:rPr>
                  </w:pPr>
                </w:p>
              </w:tc>
            </w:tr>
          </w:tbl>
          <w:p w14:paraId="15D60CEC" w14:textId="77777777" w:rsidR="0054676B" w:rsidRDefault="0054676B" w:rsidP="00AC7B23">
            <w:pPr>
              <w:pStyle w:val="Textoindependient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  <w:tc>
          <w:tcPr>
            <w:tcW w:w="1669" w:type="dxa"/>
            <w:vAlign w:val="center"/>
          </w:tcPr>
          <w:p w14:paraId="4FBA6E1C" w14:textId="6512414C" w:rsidR="00171C78" w:rsidRDefault="00AC7B23" w:rsidP="00AC7B23">
            <w:pPr>
              <w:pStyle w:val="Textoindependient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AC7B23">
              <w:t>Gratuito. Accesible desde cualquier dispositivo con internet. Permite trabajo colaborativo en tiempo real</w:t>
            </w:r>
          </w:p>
        </w:tc>
        <w:tc>
          <w:tcPr>
            <w:tcW w:w="1671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46"/>
            </w:tblGrid>
            <w:tr w:rsidR="00AC7B23" w:rsidRPr="00AC7B23" w14:paraId="37804C5C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204A6CF" w14:textId="77777777" w:rsidR="00AC7B23" w:rsidRPr="00AC7B23" w:rsidRDefault="00AC7B23" w:rsidP="00AC7B23">
                  <w:pPr>
                    <w:pStyle w:val="Textoindependiente"/>
                    <w:jc w:val="center"/>
                    <w:rPr>
                      <w:lang w:val="es-MX"/>
                    </w:rPr>
                  </w:pPr>
                  <w:r w:rsidRPr="00AC7B23">
                    <w:rPr>
                      <w:lang w:val="es-MX"/>
                    </w:rPr>
                    <w:t>Gratuito. Código abierto. Muy completo. Compatible con múltiples formatos (incluido Word).</w:t>
                  </w:r>
                </w:p>
              </w:tc>
            </w:tr>
          </w:tbl>
          <w:p w14:paraId="4FFE3452" w14:textId="77777777" w:rsidR="00AC7B23" w:rsidRPr="00AC7B23" w:rsidRDefault="00AC7B23" w:rsidP="00AC7B23">
            <w:pPr>
              <w:pStyle w:val="Textoindependient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C7B23" w:rsidRPr="00AC7B23" w14:paraId="76FD4B70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62A11E4" w14:textId="77777777" w:rsidR="00AC7B23" w:rsidRPr="00AC7B23" w:rsidRDefault="00AC7B23" w:rsidP="00AC7B23">
                  <w:pPr>
                    <w:pStyle w:val="Textoindependiente"/>
                    <w:jc w:val="center"/>
                    <w:rPr>
                      <w:lang w:val="es-MX"/>
                    </w:rPr>
                  </w:pPr>
                </w:p>
              </w:tc>
            </w:tr>
          </w:tbl>
          <w:p w14:paraId="3E1F00BD" w14:textId="77777777" w:rsidR="0054676B" w:rsidRDefault="0054676B" w:rsidP="00AC7B23">
            <w:pPr>
              <w:pStyle w:val="Textoindependient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  <w:tc>
          <w:tcPr>
            <w:tcW w:w="1671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37"/>
            </w:tblGrid>
            <w:tr w:rsidR="00AC7B23" w:rsidRPr="00AC7B23" w14:paraId="5FCF2004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08F2D72" w14:textId="77777777" w:rsidR="00AC7B23" w:rsidRPr="00AC7B23" w:rsidRDefault="00AC7B23" w:rsidP="00AC7B23">
                  <w:pPr>
                    <w:pStyle w:val="Textoindependiente"/>
                    <w:jc w:val="center"/>
                    <w:rPr>
                      <w:lang w:val="es-MX"/>
                    </w:rPr>
                  </w:pPr>
                  <w:r w:rsidRPr="00AC7B23">
                    <w:rPr>
                      <w:lang w:val="es-MX"/>
                    </w:rPr>
                    <w:t>Gratuito. Integración con iCloud. Interfaz intuitiva y amigable. Buen diseño de documentos.</w:t>
                  </w:r>
                </w:p>
              </w:tc>
            </w:tr>
          </w:tbl>
          <w:p w14:paraId="280C1CBC" w14:textId="77777777" w:rsidR="00AC7B23" w:rsidRPr="00AC7B23" w:rsidRDefault="00AC7B23" w:rsidP="00AC7B23">
            <w:pPr>
              <w:pStyle w:val="Textoindependient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C7B23" w:rsidRPr="00AC7B23" w14:paraId="542B2FFC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3B7259F" w14:textId="77777777" w:rsidR="00AC7B23" w:rsidRPr="00AC7B23" w:rsidRDefault="00AC7B23" w:rsidP="00AC7B23">
                  <w:pPr>
                    <w:pStyle w:val="Textoindependiente"/>
                    <w:jc w:val="center"/>
                    <w:rPr>
                      <w:lang w:val="es-MX"/>
                    </w:rPr>
                  </w:pPr>
                </w:p>
              </w:tc>
            </w:tr>
          </w:tbl>
          <w:p w14:paraId="466C20F6" w14:textId="77777777" w:rsidR="0054676B" w:rsidRDefault="0054676B" w:rsidP="00AC7B23">
            <w:pPr>
              <w:pStyle w:val="Textoindependient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54676B" w14:paraId="4E3C840F" w14:textId="77777777" w:rsidTr="00AC7B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9" w:type="dxa"/>
            <w:vAlign w:val="center"/>
          </w:tcPr>
          <w:p w14:paraId="5AC24A36" w14:textId="07C11666" w:rsidR="0054676B" w:rsidRDefault="00451E84" w:rsidP="00A05B89">
            <w:pPr>
              <w:pStyle w:val="Textoindependiente"/>
              <w:jc w:val="center"/>
              <w:rPr>
                <w:lang w:val="es-ES_tradnl"/>
              </w:rPr>
            </w:pPr>
            <w:r>
              <w:rPr>
                <w:lang w:val="es-ES_tradnl"/>
              </w:rPr>
              <w:t>Desventajas</w:t>
            </w:r>
          </w:p>
        </w:tc>
        <w:tc>
          <w:tcPr>
            <w:tcW w:w="1669" w:type="dxa"/>
            <w:vAlign w:val="center"/>
          </w:tcPr>
          <w:p w14:paraId="1721FE77" w14:textId="77777777" w:rsidR="00451E84" w:rsidRDefault="00451E84" w:rsidP="00AC7B23">
            <w:pPr>
              <w:pStyle w:val="Textoindependient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Es de pago (requiere licencia o suscripción)</w:t>
            </w:r>
          </w:p>
          <w:p w14:paraId="6AA5DADF" w14:textId="3BC85F0E" w:rsidR="00451E84" w:rsidRDefault="00451E84" w:rsidP="00AC7B23">
            <w:pPr>
              <w:pStyle w:val="Textoindependient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Puede ser pesado en recursos</w:t>
            </w:r>
          </w:p>
        </w:tc>
        <w:tc>
          <w:tcPr>
            <w:tcW w:w="1669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39"/>
            </w:tblGrid>
            <w:tr w:rsidR="00171C78" w:rsidRPr="00171C78" w14:paraId="54DE3C14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983804F" w14:textId="77777777" w:rsidR="00171C78" w:rsidRPr="00171C78" w:rsidRDefault="00171C78" w:rsidP="00AC7B23">
                  <w:pPr>
                    <w:pStyle w:val="Textoindependiente"/>
                    <w:jc w:val="center"/>
                    <w:rPr>
                      <w:lang w:val="es-MX"/>
                    </w:rPr>
                  </w:pPr>
                  <w:r w:rsidRPr="00171C78">
                    <w:rPr>
                      <w:lang w:val="es-MX"/>
                    </w:rPr>
                    <w:t>Funcionalidad básica, no apto para documentos extensos o complejos. Limitado a dispositivos Apple.</w:t>
                  </w:r>
                </w:p>
              </w:tc>
            </w:tr>
          </w:tbl>
          <w:p w14:paraId="6CB39BE3" w14:textId="77777777" w:rsidR="00171C78" w:rsidRPr="00171C78" w:rsidRDefault="00171C78" w:rsidP="00AC7B23">
            <w:pPr>
              <w:pStyle w:val="Textoindependient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lang w:val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71C78" w:rsidRPr="00171C78" w14:paraId="0A163D9A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1703E63" w14:textId="77777777" w:rsidR="00171C78" w:rsidRPr="00171C78" w:rsidRDefault="00171C78" w:rsidP="00AC7B23">
                  <w:pPr>
                    <w:pStyle w:val="Textoindependiente"/>
                    <w:jc w:val="center"/>
                    <w:rPr>
                      <w:lang w:val="es-MX"/>
                    </w:rPr>
                  </w:pPr>
                </w:p>
              </w:tc>
            </w:tr>
          </w:tbl>
          <w:p w14:paraId="77CA945F" w14:textId="091B88E4" w:rsidR="0054676B" w:rsidRDefault="0054676B" w:rsidP="00AC7B23">
            <w:pPr>
              <w:pStyle w:val="Textoindependient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  <w:tc>
          <w:tcPr>
            <w:tcW w:w="1669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51"/>
            </w:tblGrid>
            <w:tr w:rsidR="00AC7B23" w:rsidRPr="00AC7B23" w14:paraId="7ED6DD7F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EE5BED5" w14:textId="77777777" w:rsidR="00AC7B23" w:rsidRPr="00AC7B23" w:rsidRDefault="00AC7B23" w:rsidP="00AC7B23">
                  <w:pPr>
                    <w:pStyle w:val="Textoindependiente"/>
                    <w:jc w:val="center"/>
                    <w:rPr>
                      <w:lang w:val="es-MX"/>
                    </w:rPr>
                  </w:pPr>
                  <w:r w:rsidRPr="00AC7B23">
                    <w:rPr>
                      <w:lang w:val="es-MX"/>
                    </w:rPr>
                    <w:t>Requiere internet para todas sus funciones. Menos completo que Word en herramientas avanzadas.</w:t>
                  </w:r>
                </w:p>
              </w:tc>
            </w:tr>
          </w:tbl>
          <w:p w14:paraId="13FC558A" w14:textId="77777777" w:rsidR="00AC7B23" w:rsidRPr="00AC7B23" w:rsidRDefault="00AC7B23" w:rsidP="00AC7B23">
            <w:pPr>
              <w:pStyle w:val="Textoindependient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lang w:val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C7B23" w:rsidRPr="00AC7B23" w14:paraId="5150AEEE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26A411C" w14:textId="77777777" w:rsidR="00AC7B23" w:rsidRPr="00AC7B23" w:rsidRDefault="00AC7B23" w:rsidP="00AC7B23">
                  <w:pPr>
                    <w:pStyle w:val="Textoindependiente"/>
                    <w:jc w:val="center"/>
                    <w:rPr>
                      <w:lang w:val="es-MX"/>
                    </w:rPr>
                  </w:pPr>
                </w:p>
              </w:tc>
            </w:tr>
          </w:tbl>
          <w:p w14:paraId="31AAE7EA" w14:textId="77777777" w:rsidR="0054676B" w:rsidRPr="00AC7B23" w:rsidRDefault="0054676B" w:rsidP="00AC7B23">
            <w:pPr>
              <w:pStyle w:val="Textoindependient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671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46"/>
            </w:tblGrid>
            <w:tr w:rsidR="00AC7B23" w:rsidRPr="00AC7B23" w14:paraId="3712D353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AC4B2FA" w14:textId="77777777" w:rsidR="00AC7B23" w:rsidRPr="00AC7B23" w:rsidRDefault="00AC7B23" w:rsidP="00AC7B23">
                  <w:pPr>
                    <w:pStyle w:val="Textoindependiente"/>
                    <w:jc w:val="center"/>
                    <w:rPr>
                      <w:lang w:val="es-MX"/>
                    </w:rPr>
                  </w:pPr>
                  <w:r w:rsidRPr="00AC7B23">
                    <w:rPr>
                      <w:lang w:val="es-MX"/>
                    </w:rPr>
                    <w:t>Puede tener problemas de compatibilidad con documentos complejos de Word. Interfaz menos pulida.</w:t>
                  </w:r>
                </w:p>
              </w:tc>
            </w:tr>
          </w:tbl>
          <w:p w14:paraId="6841DAF6" w14:textId="77777777" w:rsidR="00AC7B23" w:rsidRPr="00AC7B23" w:rsidRDefault="00AC7B23" w:rsidP="00AC7B23">
            <w:pPr>
              <w:pStyle w:val="Textoindependient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lang w:val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C7B23" w:rsidRPr="00AC7B23" w14:paraId="7F2AAE72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179F7F8" w14:textId="77777777" w:rsidR="00AC7B23" w:rsidRPr="00AC7B23" w:rsidRDefault="00AC7B23" w:rsidP="00AC7B23">
                  <w:pPr>
                    <w:pStyle w:val="Textoindependiente"/>
                    <w:jc w:val="center"/>
                    <w:rPr>
                      <w:lang w:val="es-MX"/>
                    </w:rPr>
                  </w:pPr>
                </w:p>
              </w:tc>
            </w:tr>
          </w:tbl>
          <w:p w14:paraId="048FC8F7" w14:textId="77777777" w:rsidR="0054676B" w:rsidRDefault="0054676B" w:rsidP="00AC7B23">
            <w:pPr>
              <w:pStyle w:val="Textoindependient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  <w:tc>
          <w:tcPr>
            <w:tcW w:w="1671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37"/>
            </w:tblGrid>
            <w:tr w:rsidR="00AC7B23" w:rsidRPr="00AC7B23" w14:paraId="2C23E618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AD86EEB" w14:textId="77777777" w:rsidR="00AC7B23" w:rsidRPr="00AC7B23" w:rsidRDefault="00AC7B23" w:rsidP="00AC7B23">
                  <w:pPr>
                    <w:pStyle w:val="Textoindependiente"/>
                    <w:jc w:val="center"/>
                    <w:rPr>
                      <w:lang w:val="es-MX"/>
                    </w:rPr>
                  </w:pPr>
                  <w:r w:rsidRPr="00AC7B23">
                    <w:rPr>
                      <w:lang w:val="es-MX"/>
                    </w:rPr>
                    <w:t>Disponible solo en ecosistema Apple. Menos funciones avanzadas que Word.</w:t>
                  </w:r>
                </w:p>
              </w:tc>
            </w:tr>
          </w:tbl>
          <w:p w14:paraId="783F0471" w14:textId="77777777" w:rsidR="00AC7B23" w:rsidRPr="00AC7B23" w:rsidRDefault="00AC7B23" w:rsidP="00AC7B23">
            <w:pPr>
              <w:pStyle w:val="Textoindependient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lang w:val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C7B23" w:rsidRPr="00AC7B23" w14:paraId="50EBA153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49A5CEC" w14:textId="77777777" w:rsidR="00AC7B23" w:rsidRPr="00AC7B23" w:rsidRDefault="00AC7B23" w:rsidP="00AC7B23">
                  <w:pPr>
                    <w:pStyle w:val="Textoindependiente"/>
                    <w:jc w:val="center"/>
                    <w:rPr>
                      <w:lang w:val="es-MX"/>
                    </w:rPr>
                  </w:pPr>
                </w:p>
              </w:tc>
            </w:tr>
          </w:tbl>
          <w:p w14:paraId="1B1D4DC0" w14:textId="77777777" w:rsidR="0054676B" w:rsidRPr="00AC7B23" w:rsidRDefault="0054676B" w:rsidP="00AC7B23">
            <w:pPr>
              <w:pStyle w:val="Textoindependient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</w:tr>
      <w:tr w:rsidR="0054676B" w14:paraId="103C641D" w14:textId="77777777" w:rsidTr="00AC7B23">
        <w:trPr>
          <w:trHeight w:val="1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9" w:type="dxa"/>
            <w:vAlign w:val="center"/>
          </w:tcPr>
          <w:p w14:paraId="02A30DF7" w14:textId="1584F763" w:rsidR="0054676B" w:rsidRDefault="00451E84" w:rsidP="00A05B89">
            <w:pPr>
              <w:pStyle w:val="Textoindependiente"/>
              <w:jc w:val="center"/>
              <w:rPr>
                <w:lang w:val="es-ES_tradnl"/>
              </w:rPr>
            </w:pPr>
            <w:r>
              <w:rPr>
                <w:lang w:val="es-ES_tradnl"/>
              </w:rPr>
              <w:t>Sistema Operativo</w:t>
            </w:r>
          </w:p>
        </w:tc>
        <w:tc>
          <w:tcPr>
            <w:tcW w:w="1669" w:type="dxa"/>
            <w:vAlign w:val="center"/>
          </w:tcPr>
          <w:p w14:paraId="3CB02559" w14:textId="77777777" w:rsidR="0054676B" w:rsidRDefault="00451E84" w:rsidP="00AC7B23">
            <w:pPr>
              <w:pStyle w:val="Textoindependient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Windows</w:t>
            </w:r>
          </w:p>
          <w:p w14:paraId="621EBF82" w14:textId="10F36B4A" w:rsidR="00451E84" w:rsidRDefault="00451E84" w:rsidP="00AC7B23">
            <w:pPr>
              <w:pStyle w:val="Textoindependient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MacOS</w:t>
            </w:r>
          </w:p>
          <w:p w14:paraId="365E143D" w14:textId="6567A922" w:rsidR="00451E84" w:rsidRDefault="00451E84" w:rsidP="00AC7B23">
            <w:pPr>
              <w:pStyle w:val="Textoindependient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IOS</w:t>
            </w:r>
          </w:p>
          <w:p w14:paraId="445B8064" w14:textId="54D0607B" w:rsidR="00451E84" w:rsidRDefault="00451E84" w:rsidP="00AC7B23">
            <w:pPr>
              <w:pStyle w:val="Textoindependient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ANDROID</w:t>
            </w:r>
          </w:p>
        </w:tc>
        <w:tc>
          <w:tcPr>
            <w:tcW w:w="1669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32"/>
            </w:tblGrid>
            <w:tr w:rsidR="00171C78" w:rsidRPr="00171C78" w14:paraId="31B5C31A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22933D1" w14:textId="77777777" w:rsidR="00171C78" w:rsidRPr="00171C78" w:rsidRDefault="00171C78" w:rsidP="00AC7B23">
                  <w:pPr>
                    <w:pStyle w:val="Textoindependiente"/>
                    <w:jc w:val="center"/>
                    <w:rPr>
                      <w:lang w:val="es-MX"/>
                    </w:rPr>
                  </w:pPr>
                  <w:r w:rsidRPr="00171C78">
                    <w:rPr>
                      <w:lang w:val="es-MX"/>
                    </w:rPr>
                    <w:t>iOS, MacOS</w:t>
                  </w:r>
                </w:p>
              </w:tc>
            </w:tr>
          </w:tbl>
          <w:p w14:paraId="250A7EC2" w14:textId="77777777" w:rsidR="00171C78" w:rsidRPr="00171C78" w:rsidRDefault="00171C78" w:rsidP="00AC7B23">
            <w:pPr>
              <w:pStyle w:val="Textoindependient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71C78" w:rsidRPr="00171C78" w14:paraId="07318F87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EADA8CD" w14:textId="77777777" w:rsidR="00171C78" w:rsidRPr="00171C78" w:rsidRDefault="00171C78" w:rsidP="00AC7B23">
                  <w:pPr>
                    <w:pStyle w:val="Textoindependiente"/>
                    <w:jc w:val="center"/>
                    <w:rPr>
                      <w:lang w:val="es-MX"/>
                    </w:rPr>
                  </w:pPr>
                </w:p>
              </w:tc>
            </w:tr>
          </w:tbl>
          <w:p w14:paraId="055956FF" w14:textId="77777777" w:rsidR="0054676B" w:rsidRDefault="0054676B" w:rsidP="00AC7B23">
            <w:pPr>
              <w:pStyle w:val="Textoindependient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  <w:tc>
          <w:tcPr>
            <w:tcW w:w="1669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51"/>
            </w:tblGrid>
            <w:tr w:rsidR="00AC7B23" w:rsidRPr="00AC7B23" w14:paraId="4E61F65E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35C7E31" w14:textId="77777777" w:rsidR="00AC7B23" w:rsidRPr="00AC7B23" w:rsidRDefault="00AC7B23" w:rsidP="00AC7B23">
                  <w:pPr>
                    <w:pStyle w:val="Textoindependiente"/>
                    <w:jc w:val="center"/>
                    <w:rPr>
                      <w:lang w:val="es-MX"/>
                    </w:rPr>
                  </w:pPr>
                  <w:r w:rsidRPr="00AC7B23">
                    <w:rPr>
                      <w:lang w:val="es-MX"/>
                    </w:rPr>
                    <w:t>Multiplataforma (web, Android, iOS, Windows, MacOS, Linux vía navegador)</w:t>
                  </w:r>
                </w:p>
              </w:tc>
            </w:tr>
          </w:tbl>
          <w:p w14:paraId="1F354273" w14:textId="77777777" w:rsidR="00AC7B23" w:rsidRPr="00AC7B23" w:rsidRDefault="00AC7B23" w:rsidP="00AC7B23">
            <w:pPr>
              <w:pStyle w:val="Textoindependient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C7B23" w:rsidRPr="00AC7B23" w14:paraId="7BA9DE5A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943087F" w14:textId="77777777" w:rsidR="00AC7B23" w:rsidRPr="00AC7B23" w:rsidRDefault="00AC7B23" w:rsidP="00AC7B23">
                  <w:pPr>
                    <w:pStyle w:val="Textoindependiente"/>
                    <w:jc w:val="center"/>
                    <w:rPr>
                      <w:lang w:val="es-MX"/>
                    </w:rPr>
                  </w:pPr>
                </w:p>
              </w:tc>
            </w:tr>
          </w:tbl>
          <w:p w14:paraId="4F6B36DF" w14:textId="77777777" w:rsidR="0054676B" w:rsidRDefault="0054676B" w:rsidP="00AC7B23">
            <w:pPr>
              <w:pStyle w:val="Textoindependient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  <w:tc>
          <w:tcPr>
            <w:tcW w:w="1671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46"/>
            </w:tblGrid>
            <w:tr w:rsidR="00AC7B23" w:rsidRPr="00AC7B23" w14:paraId="40435F21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A3C2425" w14:textId="77777777" w:rsidR="00AC7B23" w:rsidRPr="00AC7B23" w:rsidRDefault="00AC7B23" w:rsidP="00AC7B23">
                  <w:pPr>
                    <w:pStyle w:val="Textoindependiente"/>
                    <w:jc w:val="center"/>
                    <w:rPr>
                      <w:lang w:val="es-MX"/>
                    </w:rPr>
                  </w:pPr>
                  <w:r w:rsidRPr="00AC7B23">
                    <w:rPr>
                      <w:lang w:val="es-MX"/>
                    </w:rPr>
                    <w:t>Windows, MacOS, Linux</w:t>
                  </w:r>
                </w:p>
              </w:tc>
            </w:tr>
          </w:tbl>
          <w:p w14:paraId="73A55DF6" w14:textId="77777777" w:rsidR="00AC7B23" w:rsidRPr="00AC7B23" w:rsidRDefault="00AC7B23" w:rsidP="00AC7B23">
            <w:pPr>
              <w:pStyle w:val="Textoindependient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C7B23" w:rsidRPr="00AC7B23" w14:paraId="258D833E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A129291" w14:textId="77777777" w:rsidR="00AC7B23" w:rsidRPr="00AC7B23" w:rsidRDefault="00AC7B23" w:rsidP="00AC7B23">
                  <w:pPr>
                    <w:pStyle w:val="Textoindependiente"/>
                    <w:jc w:val="center"/>
                    <w:rPr>
                      <w:lang w:val="es-MX"/>
                    </w:rPr>
                  </w:pPr>
                </w:p>
              </w:tc>
            </w:tr>
          </w:tbl>
          <w:p w14:paraId="5F24F8BA" w14:textId="77777777" w:rsidR="0054676B" w:rsidRDefault="0054676B" w:rsidP="00AC7B23">
            <w:pPr>
              <w:pStyle w:val="Textoindependient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  <w:tc>
          <w:tcPr>
            <w:tcW w:w="1671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32"/>
            </w:tblGrid>
            <w:tr w:rsidR="00AC7B23" w:rsidRPr="00AC7B23" w14:paraId="0C388774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A41752A" w14:textId="77777777" w:rsidR="00AC7B23" w:rsidRPr="00AC7B23" w:rsidRDefault="00AC7B23" w:rsidP="00AC7B23">
                  <w:pPr>
                    <w:pStyle w:val="Textoindependiente"/>
                    <w:jc w:val="center"/>
                    <w:rPr>
                      <w:lang w:val="es-MX"/>
                    </w:rPr>
                  </w:pPr>
                  <w:r w:rsidRPr="00AC7B23">
                    <w:rPr>
                      <w:lang w:val="es-MX"/>
                    </w:rPr>
                    <w:t>iOS, MacOS</w:t>
                  </w:r>
                </w:p>
              </w:tc>
            </w:tr>
          </w:tbl>
          <w:p w14:paraId="6FB133A5" w14:textId="77777777" w:rsidR="00AC7B23" w:rsidRPr="00AC7B23" w:rsidRDefault="00AC7B23" w:rsidP="00AC7B23">
            <w:pPr>
              <w:pStyle w:val="Textoindependient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C7B23" w:rsidRPr="00AC7B23" w14:paraId="22BADF29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C173E38" w14:textId="77777777" w:rsidR="00AC7B23" w:rsidRPr="00AC7B23" w:rsidRDefault="00AC7B23" w:rsidP="00AC7B23">
                  <w:pPr>
                    <w:pStyle w:val="Textoindependiente"/>
                    <w:jc w:val="center"/>
                    <w:rPr>
                      <w:lang w:val="es-MX"/>
                    </w:rPr>
                  </w:pPr>
                </w:p>
              </w:tc>
            </w:tr>
          </w:tbl>
          <w:p w14:paraId="2866F11B" w14:textId="77777777" w:rsidR="0054676B" w:rsidRDefault="0054676B" w:rsidP="00AC7B23">
            <w:pPr>
              <w:pStyle w:val="Textoindependient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54676B" w14:paraId="6752EB96" w14:textId="77777777" w:rsidTr="00AC7B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9" w:type="dxa"/>
            <w:vAlign w:val="center"/>
          </w:tcPr>
          <w:p w14:paraId="77D97510" w14:textId="29134A83" w:rsidR="0054676B" w:rsidRDefault="00451E84" w:rsidP="00A05B89">
            <w:pPr>
              <w:pStyle w:val="Textoindependiente"/>
              <w:jc w:val="center"/>
              <w:rPr>
                <w:lang w:val="es-ES_tradnl"/>
              </w:rPr>
            </w:pPr>
            <w:r>
              <w:rPr>
                <w:lang w:val="es-ES_tradnl"/>
              </w:rPr>
              <w:t>Precio</w:t>
            </w:r>
          </w:p>
        </w:tc>
        <w:tc>
          <w:tcPr>
            <w:tcW w:w="1669" w:type="dxa"/>
            <w:vAlign w:val="center"/>
          </w:tcPr>
          <w:p w14:paraId="6C6CE06B" w14:textId="2A7279CA" w:rsidR="0054676B" w:rsidRDefault="00451E84" w:rsidP="00AC7B23">
            <w:pPr>
              <w:pStyle w:val="Textoindependient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Aproximadamente 1,200 MXN al año</w:t>
            </w:r>
          </w:p>
        </w:tc>
        <w:tc>
          <w:tcPr>
            <w:tcW w:w="1669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39"/>
            </w:tblGrid>
            <w:tr w:rsidR="00171C78" w:rsidRPr="00171C78" w14:paraId="1CBFC9A0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0634E4E" w14:textId="77777777" w:rsidR="00171C78" w:rsidRPr="00171C78" w:rsidRDefault="00171C78" w:rsidP="00AC7B23">
                  <w:pPr>
                    <w:pStyle w:val="Textoindependiente"/>
                    <w:jc w:val="center"/>
                    <w:rPr>
                      <w:lang w:val="es-MX"/>
                    </w:rPr>
                  </w:pPr>
                  <w:r w:rsidRPr="00171C78">
                    <w:rPr>
                      <w:lang w:val="es-MX"/>
                    </w:rPr>
                    <w:t>Gratuito (incluido con dispositivos Apple)</w:t>
                  </w:r>
                </w:p>
              </w:tc>
            </w:tr>
          </w:tbl>
          <w:p w14:paraId="04A6B6F3" w14:textId="77777777" w:rsidR="00171C78" w:rsidRPr="00171C78" w:rsidRDefault="00171C78" w:rsidP="00AC7B23">
            <w:pPr>
              <w:pStyle w:val="Textoindependient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lang w:val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71C78" w:rsidRPr="00171C78" w14:paraId="4D6C7772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AC5481F" w14:textId="77777777" w:rsidR="00171C78" w:rsidRPr="00171C78" w:rsidRDefault="00171C78" w:rsidP="00AC7B23">
                  <w:pPr>
                    <w:pStyle w:val="Textoindependiente"/>
                    <w:jc w:val="center"/>
                    <w:rPr>
                      <w:lang w:val="es-MX"/>
                    </w:rPr>
                  </w:pPr>
                </w:p>
              </w:tc>
            </w:tr>
          </w:tbl>
          <w:p w14:paraId="27EA6195" w14:textId="77777777" w:rsidR="0054676B" w:rsidRDefault="0054676B" w:rsidP="00AC7B23">
            <w:pPr>
              <w:pStyle w:val="Textoindependient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  <w:tc>
          <w:tcPr>
            <w:tcW w:w="1669" w:type="dxa"/>
            <w:vAlign w:val="center"/>
          </w:tcPr>
          <w:p w14:paraId="65AE5C94" w14:textId="31D4CC5C" w:rsidR="0054676B" w:rsidRDefault="00AC7B23" w:rsidP="00AC7B23">
            <w:pPr>
              <w:pStyle w:val="Textoindependient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AC7B23">
              <w:t>Gratuito</w:t>
            </w:r>
          </w:p>
        </w:tc>
        <w:tc>
          <w:tcPr>
            <w:tcW w:w="1671" w:type="dxa"/>
            <w:vAlign w:val="center"/>
          </w:tcPr>
          <w:p w14:paraId="6D229698" w14:textId="4A98CA3E" w:rsidR="0054676B" w:rsidRDefault="00AC7B23" w:rsidP="00AC7B23">
            <w:pPr>
              <w:pStyle w:val="Textoindependient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AC7B23">
              <w:t>Gratuito</w:t>
            </w:r>
          </w:p>
        </w:tc>
        <w:tc>
          <w:tcPr>
            <w:tcW w:w="1671" w:type="dxa"/>
            <w:vAlign w:val="center"/>
          </w:tcPr>
          <w:p w14:paraId="6EC2BE48" w14:textId="77777777" w:rsidR="00AC7B23" w:rsidRPr="00171C78" w:rsidRDefault="00AC7B23" w:rsidP="00AC7B23">
            <w:pPr>
              <w:pStyle w:val="Textoindependient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 w:rsidRPr="00171C78">
              <w:rPr>
                <w:lang w:val="es-MX"/>
              </w:rPr>
              <w:t>Gratuito (incluido con dispositivos Apple)</w:t>
            </w:r>
          </w:p>
          <w:p w14:paraId="62F83695" w14:textId="77777777" w:rsidR="0054676B" w:rsidRPr="00AC7B23" w:rsidRDefault="0054676B" w:rsidP="00AC7B23">
            <w:pPr>
              <w:pStyle w:val="Textoindependient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</w:tr>
      <w:tr w:rsidR="0054676B" w14:paraId="5727358A" w14:textId="77777777" w:rsidTr="00AC7B23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9" w:type="dxa"/>
            <w:vAlign w:val="center"/>
          </w:tcPr>
          <w:p w14:paraId="7324C430" w14:textId="641E4A3F" w:rsidR="0054676B" w:rsidRDefault="00451E84" w:rsidP="00A05B89">
            <w:pPr>
              <w:pStyle w:val="Textoindependiente"/>
              <w:jc w:val="center"/>
              <w:rPr>
                <w:lang w:val="es-ES_tradnl"/>
              </w:rPr>
            </w:pPr>
            <w:r>
              <w:rPr>
                <w:lang w:val="es-ES_tradnl"/>
              </w:rPr>
              <w:t>Año</w:t>
            </w:r>
          </w:p>
        </w:tc>
        <w:tc>
          <w:tcPr>
            <w:tcW w:w="1669" w:type="dxa"/>
            <w:vAlign w:val="center"/>
          </w:tcPr>
          <w:p w14:paraId="64875873" w14:textId="437B3545" w:rsidR="0054676B" w:rsidRDefault="00451E84" w:rsidP="00AC7B23">
            <w:pPr>
              <w:pStyle w:val="Textoindependient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1983</w:t>
            </w:r>
          </w:p>
        </w:tc>
        <w:tc>
          <w:tcPr>
            <w:tcW w:w="1669" w:type="dxa"/>
            <w:vAlign w:val="center"/>
          </w:tcPr>
          <w:p w14:paraId="37592D16" w14:textId="04B710B4" w:rsidR="00451E84" w:rsidRPr="00451E84" w:rsidRDefault="00171C78" w:rsidP="00AC7B23">
            <w:pPr>
              <w:pStyle w:val="Textoindependient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2007</w:t>
            </w:r>
          </w:p>
        </w:tc>
        <w:tc>
          <w:tcPr>
            <w:tcW w:w="1669" w:type="dxa"/>
            <w:vAlign w:val="center"/>
          </w:tcPr>
          <w:p w14:paraId="732381C0" w14:textId="43BFF820" w:rsidR="0054676B" w:rsidRDefault="00451E84" w:rsidP="00AC7B23">
            <w:pPr>
              <w:pStyle w:val="Textoindependient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2006</w:t>
            </w:r>
          </w:p>
        </w:tc>
        <w:tc>
          <w:tcPr>
            <w:tcW w:w="1671" w:type="dxa"/>
            <w:vAlign w:val="center"/>
          </w:tcPr>
          <w:p w14:paraId="34359E02" w14:textId="52A0C1A7" w:rsidR="0054676B" w:rsidRDefault="00451E84" w:rsidP="00AC7B23">
            <w:pPr>
              <w:pStyle w:val="Textoindependient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2010</w:t>
            </w:r>
          </w:p>
        </w:tc>
        <w:tc>
          <w:tcPr>
            <w:tcW w:w="1671" w:type="dxa"/>
            <w:vAlign w:val="center"/>
          </w:tcPr>
          <w:p w14:paraId="07FB84ED" w14:textId="7E088674" w:rsidR="0054676B" w:rsidRDefault="00451E84" w:rsidP="00AC7B23">
            <w:pPr>
              <w:pStyle w:val="Textoindependient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2005</w:t>
            </w:r>
          </w:p>
        </w:tc>
      </w:tr>
    </w:tbl>
    <w:p w14:paraId="13BF2991" w14:textId="77777777" w:rsidR="0054676B" w:rsidRPr="00CA16E3" w:rsidRDefault="0054676B" w:rsidP="006D79A8">
      <w:pPr>
        <w:pStyle w:val="Textoindependiente"/>
        <w:rPr>
          <w:lang w:val="es-ES_tradnl"/>
        </w:rPr>
      </w:pPr>
    </w:p>
    <w:sectPr w:rsidR="0054676B" w:rsidRPr="00CA16E3" w:rsidSect="00665F95">
      <w:headerReference w:type="default" r:id="rId21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5ECA0C" w14:textId="77777777" w:rsidR="0005528E" w:rsidRDefault="0005528E" w:rsidP="00590471">
      <w:r>
        <w:separator/>
      </w:r>
    </w:p>
  </w:endnote>
  <w:endnote w:type="continuationSeparator" w:id="0">
    <w:p w14:paraId="6D15D230" w14:textId="77777777" w:rsidR="0005528E" w:rsidRDefault="0005528E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C24FA9" w14:textId="77777777" w:rsidR="0005528E" w:rsidRDefault="0005528E" w:rsidP="00590471">
      <w:r>
        <w:separator/>
      </w:r>
    </w:p>
  </w:footnote>
  <w:footnote w:type="continuationSeparator" w:id="0">
    <w:p w14:paraId="2825FCB8" w14:textId="77777777" w:rsidR="0005528E" w:rsidRDefault="0005528E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389C7D" w14:textId="77777777" w:rsidR="00590471" w:rsidRPr="00665F95" w:rsidRDefault="00310F17" w:rsidP="00060042">
    <w:pPr>
      <w:pStyle w:val="Textoindependiente"/>
    </w:pPr>
    <w:r w:rsidRPr="00CA16E3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207F0ED" wp14:editId="45B28505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95FA9BA" id="Grupo 26" o:spid="_x0000_s1026" alt="&quot;&quot;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29314D"/>
    <w:multiLevelType w:val="hybridMultilevel"/>
    <w:tmpl w:val="1A20AE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C83212"/>
    <w:multiLevelType w:val="hybridMultilevel"/>
    <w:tmpl w:val="2D56B4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627422376">
    <w:abstractNumId w:val="10"/>
  </w:num>
  <w:num w:numId="2" w16cid:durableId="1270359300">
    <w:abstractNumId w:val="11"/>
  </w:num>
  <w:num w:numId="3" w16cid:durableId="745997076">
    <w:abstractNumId w:val="9"/>
  </w:num>
  <w:num w:numId="4" w16cid:durableId="1777210847">
    <w:abstractNumId w:val="16"/>
  </w:num>
  <w:num w:numId="5" w16cid:durableId="1285885666">
    <w:abstractNumId w:val="14"/>
  </w:num>
  <w:num w:numId="6" w16cid:durableId="805004254">
    <w:abstractNumId w:val="8"/>
  </w:num>
  <w:num w:numId="7" w16cid:durableId="1225994414">
    <w:abstractNumId w:val="3"/>
  </w:num>
  <w:num w:numId="8" w16cid:durableId="157960898">
    <w:abstractNumId w:val="2"/>
  </w:num>
  <w:num w:numId="9" w16cid:durableId="1225676581">
    <w:abstractNumId w:val="1"/>
  </w:num>
  <w:num w:numId="10" w16cid:durableId="957184542">
    <w:abstractNumId w:val="0"/>
  </w:num>
  <w:num w:numId="11" w16cid:durableId="780297765">
    <w:abstractNumId w:val="7"/>
  </w:num>
  <w:num w:numId="12" w16cid:durableId="1701079526">
    <w:abstractNumId w:val="6"/>
  </w:num>
  <w:num w:numId="13" w16cid:durableId="1599176593">
    <w:abstractNumId w:val="5"/>
  </w:num>
  <w:num w:numId="14" w16cid:durableId="175925035">
    <w:abstractNumId w:val="4"/>
  </w:num>
  <w:num w:numId="15" w16cid:durableId="534075273">
    <w:abstractNumId w:val="15"/>
  </w:num>
  <w:num w:numId="16" w16cid:durableId="956792673">
    <w:abstractNumId w:val="12"/>
  </w:num>
  <w:num w:numId="17" w16cid:durableId="214068719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86C"/>
    <w:rsid w:val="0005528E"/>
    <w:rsid w:val="00060042"/>
    <w:rsid w:val="0008685D"/>
    <w:rsid w:val="00090860"/>
    <w:rsid w:val="00112FD7"/>
    <w:rsid w:val="00123A59"/>
    <w:rsid w:val="00150ABD"/>
    <w:rsid w:val="00171C78"/>
    <w:rsid w:val="001946FC"/>
    <w:rsid w:val="00222466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878"/>
    <w:rsid w:val="00385DE7"/>
    <w:rsid w:val="003D1B71"/>
    <w:rsid w:val="003E73F9"/>
    <w:rsid w:val="00451E84"/>
    <w:rsid w:val="004832D7"/>
    <w:rsid w:val="004E158A"/>
    <w:rsid w:val="0054676B"/>
    <w:rsid w:val="00565C77"/>
    <w:rsid w:val="0056708E"/>
    <w:rsid w:val="005801E5"/>
    <w:rsid w:val="00590471"/>
    <w:rsid w:val="005D01FA"/>
    <w:rsid w:val="00653E17"/>
    <w:rsid w:val="00665F95"/>
    <w:rsid w:val="006A08E8"/>
    <w:rsid w:val="006D79A8"/>
    <w:rsid w:val="0072353B"/>
    <w:rsid w:val="007575B6"/>
    <w:rsid w:val="007721CF"/>
    <w:rsid w:val="007B3C81"/>
    <w:rsid w:val="007D67CA"/>
    <w:rsid w:val="007E668F"/>
    <w:rsid w:val="007F5B63"/>
    <w:rsid w:val="00803A0A"/>
    <w:rsid w:val="0084186C"/>
    <w:rsid w:val="00846CB9"/>
    <w:rsid w:val="008566AA"/>
    <w:rsid w:val="00894920"/>
    <w:rsid w:val="008A1E6E"/>
    <w:rsid w:val="008C024F"/>
    <w:rsid w:val="008C2CFC"/>
    <w:rsid w:val="00912DC8"/>
    <w:rsid w:val="009475DC"/>
    <w:rsid w:val="00967B93"/>
    <w:rsid w:val="009D090F"/>
    <w:rsid w:val="00A05B89"/>
    <w:rsid w:val="00A31464"/>
    <w:rsid w:val="00A31B16"/>
    <w:rsid w:val="00A33613"/>
    <w:rsid w:val="00A47A8D"/>
    <w:rsid w:val="00AC6C7E"/>
    <w:rsid w:val="00AC7B23"/>
    <w:rsid w:val="00B4158A"/>
    <w:rsid w:val="00B6466C"/>
    <w:rsid w:val="00BB1B5D"/>
    <w:rsid w:val="00BC22C7"/>
    <w:rsid w:val="00BD195A"/>
    <w:rsid w:val="00C07240"/>
    <w:rsid w:val="00C14078"/>
    <w:rsid w:val="00CA16E3"/>
    <w:rsid w:val="00CE1E3D"/>
    <w:rsid w:val="00D0373F"/>
    <w:rsid w:val="00D053FA"/>
    <w:rsid w:val="00DC3F0A"/>
    <w:rsid w:val="00E26AED"/>
    <w:rsid w:val="00E73AB8"/>
    <w:rsid w:val="00E90A60"/>
    <w:rsid w:val="00ED47F7"/>
    <w:rsid w:val="00EE7E09"/>
    <w:rsid w:val="00F0223C"/>
    <w:rsid w:val="00F036CD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209561C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8418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027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mailto:dani.ram.ros@gmail.com" TargetMode="Externa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jfif"/><Relationship Id="rId19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boratorios\AppData\Local\Microsoft\Office\16.0\DTS\es-ES%7bA452D269-A995-4F8A-8790-2462F6A8FF20%7d\%7b5065B997-E0CF-467E-AE57-8615A4018FB6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F3089D3193DA4BE190C1A9C4BE829C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FADDB9-671D-4C83-B2BF-A8F3A0F3AC84}"/>
      </w:docPartPr>
      <w:docPartBody>
        <w:p w:rsidR="00CC1A6C" w:rsidRDefault="00C9097E">
          <w:pPr>
            <w:pStyle w:val="F3089D3193DA4BE190C1A9C4BE829CC8"/>
          </w:pPr>
          <w:r w:rsidRPr="00AC6C7E">
            <w:rPr>
              <w:lang w:bidi="es-ES"/>
            </w:rPr>
            <w:t>Experiencia</w:t>
          </w:r>
        </w:p>
      </w:docPartBody>
    </w:docPart>
    <w:docPart>
      <w:docPartPr>
        <w:name w:val="E90E7575C9614AF2AEA4CD2176B78B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AC4ECF-7752-4708-8F86-842515496B46}"/>
      </w:docPartPr>
      <w:docPartBody>
        <w:p w:rsidR="00CC1A6C" w:rsidRDefault="00C9097E">
          <w:pPr>
            <w:pStyle w:val="E90E7575C9614AF2AEA4CD2176B78BD0"/>
          </w:pPr>
          <w:r w:rsidRPr="00F20161">
            <w:t>Formación</w:t>
          </w:r>
        </w:p>
      </w:docPartBody>
    </w:docPart>
    <w:docPart>
      <w:docPartPr>
        <w:name w:val="3FD36C35DCA848DC9BEF4E209B729F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55A17D-7205-4E14-9CAC-37BA25FC1494}"/>
      </w:docPartPr>
      <w:docPartBody>
        <w:p w:rsidR="00CC1A6C" w:rsidRDefault="00C9097E">
          <w:pPr>
            <w:pStyle w:val="3FD36C35DCA848DC9BEF4E209B729F55"/>
          </w:pPr>
          <w:r w:rsidRPr="00F20161">
            <w:t>Comunicación</w:t>
          </w:r>
        </w:p>
      </w:docPartBody>
    </w:docPart>
    <w:docPart>
      <w:docPartPr>
        <w:name w:val="8B73D98F9D154E36A9760D0B715FFA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7EAFF1-F53C-4899-B3CF-661023B4D498}"/>
      </w:docPartPr>
      <w:docPartBody>
        <w:p w:rsidR="00CC1A6C" w:rsidRDefault="00C9097E">
          <w:pPr>
            <w:pStyle w:val="8B73D98F9D154E36A9760D0B715FFAFA"/>
          </w:pPr>
          <w:r w:rsidRPr="00F20161">
            <w:t>Liderazgo</w:t>
          </w:r>
        </w:p>
      </w:docPartBody>
    </w:docPart>
    <w:docPart>
      <w:docPartPr>
        <w:name w:val="6F030CD1578744C0B785A706AD26EA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D81316-CC24-4D80-9453-AE5169AED90E}"/>
      </w:docPartPr>
      <w:docPartBody>
        <w:p w:rsidR="00CC1A6C" w:rsidRDefault="00C9097E">
          <w:pPr>
            <w:pStyle w:val="6F030CD1578744C0B785A706AD26EA0F"/>
          </w:pPr>
          <w:r w:rsidRPr="00F20161">
            <w:t>Referencias</w:t>
          </w:r>
        </w:p>
      </w:docPartBody>
    </w:docPart>
    <w:docPart>
      <w:docPartPr>
        <w:name w:val="7ABD997C40E64DD7AEAD28287D25D3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55F9D1-6058-407F-A8D9-78134F93E4F7}"/>
      </w:docPartPr>
      <w:docPartBody>
        <w:p w:rsidR="00CC1A6C" w:rsidRDefault="00C9097E">
          <w:pPr>
            <w:pStyle w:val="7ABD997C40E64DD7AEAD28287D25D33A"/>
          </w:pPr>
          <w:r w:rsidRPr="00CA16E3">
            <w:rPr>
              <w:lang w:val="es-ES_tradnl" w:bidi="es-ES"/>
            </w:rPr>
            <w:t>[Su dirección]</w:t>
          </w:r>
        </w:p>
      </w:docPartBody>
    </w:docPart>
    <w:docPart>
      <w:docPartPr>
        <w:name w:val="2EFB0773694B4A98961D65B6719F80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EF49DE-0BA5-42BA-A507-AC1BE2A4BD57}"/>
      </w:docPartPr>
      <w:docPartBody>
        <w:p w:rsidR="00CC1A6C" w:rsidRDefault="00C9097E">
          <w:pPr>
            <w:pStyle w:val="2EFB0773694B4A98961D65B6719F80E8"/>
          </w:pPr>
          <w:r w:rsidRPr="00CA16E3">
            <w:rPr>
              <w:lang w:val="es-ES_tradnl" w:bidi="es-ES"/>
            </w:rPr>
            <w:t>[</w:t>
          </w:r>
          <w:r w:rsidRPr="00CA16E3">
            <w:rPr>
              <w:rStyle w:val="Textodelmarcadordeposicin"/>
              <w:color w:val="0F9ED5" w:themeColor="accent4"/>
              <w:lang w:val="es-ES_tradnl" w:bidi="es-ES"/>
            </w:rPr>
            <w:t>Su sitio web]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97E"/>
    <w:rsid w:val="00123A59"/>
    <w:rsid w:val="00C9097E"/>
    <w:rsid w:val="00CC1A6C"/>
    <w:rsid w:val="00E2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3089D3193DA4BE190C1A9C4BE829CC8">
    <w:name w:val="F3089D3193DA4BE190C1A9C4BE829CC8"/>
  </w:style>
  <w:style w:type="paragraph" w:customStyle="1" w:styleId="E90E7575C9614AF2AEA4CD2176B78BD0">
    <w:name w:val="E90E7575C9614AF2AEA4CD2176B78BD0"/>
  </w:style>
  <w:style w:type="paragraph" w:customStyle="1" w:styleId="3FD36C35DCA848DC9BEF4E209B729F55">
    <w:name w:val="3FD36C35DCA848DC9BEF4E209B729F55"/>
  </w:style>
  <w:style w:type="paragraph" w:customStyle="1" w:styleId="8B73D98F9D154E36A9760D0B715FFAFA">
    <w:name w:val="8B73D98F9D154E36A9760D0B715FFAFA"/>
  </w:style>
  <w:style w:type="paragraph" w:customStyle="1" w:styleId="6F030CD1578744C0B785A706AD26EA0F">
    <w:name w:val="6F030CD1578744C0B785A706AD26EA0F"/>
  </w:style>
  <w:style w:type="paragraph" w:customStyle="1" w:styleId="7ABD997C40E64DD7AEAD28287D25D33A">
    <w:name w:val="7ABD997C40E64DD7AEAD28287D25D33A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2EFB0773694B4A98961D65B6719F80E8">
    <w:name w:val="2EFB0773694B4A98961D65B6719F80E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{5065B997-E0CF-467E-AE57-8615A4018FB6}tf78128832_win32</Template>
  <TotalTime>0</TotalTime>
  <Pages>3</Pages>
  <Words>405</Words>
  <Characters>2232</Characters>
  <Application>Microsoft Office Word</Application>
  <DocSecurity>0</DocSecurity>
  <Lines>18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2025-09-08T16:02:00Z</dcterms:created>
  <dcterms:modified xsi:type="dcterms:W3CDTF">2025-09-09T04:01:00Z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